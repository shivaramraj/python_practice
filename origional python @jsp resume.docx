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page" w:tblpX="56" w:tblpY="-931"/>
        <w:tblW w:w="1134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22"/>
        <w:gridCol w:w="588"/>
        <w:gridCol w:w="6019"/>
        <w:gridCol w:w="718"/>
      </w:tblGrid>
      <w:tr w:rsidR="00A53CDD" w14:paraId="175B73B2" w14:textId="77777777" w:rsidTr="008031A3">
        <w:trPr>
          <w:gridAfter w:val="1"/>
          <w:wAfter w:w="718" w:type="dxa"/>
          <w:trHeight w:val="4038"/>
        </w:trPr>
        <w:tc>
          <w:tcPr>
            <w:tcW w:w="4022" w:type="dxa"/>
            <w:vAlign w:val="bottom"/>
          </w:tcPr>
          <w:p w14:paraId="46588F06" w14:textId="110BD5A4" w:rsidR="001B2ABD" w:rsidRDefault="001B2ABD" w:rsidP="004C0D9F">
            <w:pPr>
              <w:pStyle w:val="Heading1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50A454" wp14:editId="0E0FAF2D">
                      <wp:extent cx="1892300" cy="2052955"/>
                      <wp:effectExtent l="114300" t="114300" r="127000" b="13779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92300" cy="205295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8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9">
                                          <a14:imgEffect>
                                            <a14:colorTemperature colorTemp="53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5370" t="-3094" r="-6812" b="-10114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  <a:effectLst>
                                <a:outerShdw blurRad="63500" sx="102000" sy="102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E901C5" w14:textId="553BD166" w:rsidR="00157EC1" w:rsidRDefault="00EF6B49" w:rsidP="004D3306">
                                  <w:pPr>
                                    <w:pStyle w:val="Heading2"/>
                                    <w:pBdr>
                                      <w:bottom w:val="none" w:sz="0" w:space="0" w:color="auto"/>
                                    </w:pBdr>
                                  </w:pPr>
                                  <w:r>
                                    <w:tab/>
                                  </w:r>
                                  <w:r w:rsidR="005F6FEC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950A454" id="Oval 2" o:spid="_x0000_s1026" style="width:149pt;height:16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" strokecolor="#94b6d2 [3204]" strokeweight="5pt">
                      <v:fill r:id="rId10" o:title="" recolor="t" rotate="t" type="frame"/>
                      <v:stroke joinstyle="miter"/>
                      <v:shadow on="t" type="perspective" color="black" opacity="26214f" offset="0,0" matrix="66847f,,,66847f"/>
                      <v:textbox>
                        <w:txbxContent>
                          <w:p w14:paraId="02E901C5" w14:textId="553BD166" w:rsidR="00157EC1" w:rsidRDefault="00EF6B49" w:rsidP="004D3306">
                            <w:pPr>
                              <w:pStyle w:val="Heading2"/>
                              <w:pBdr>
                                <w:bottom w:val="none" w:sz="0" w:space="0" w:color="auto"/>
                              </w:pBdr>
                            </w:pPr>
                            <w:r>
                              <w:tab/>
                            </w:r>
                            <w:r w:rsidR="005F6FEC">
                              <w:t xml:space="preserve"> 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588" w:type="dxa"/>
          </w:tcPr>
          <w:p w14:paraId="4E73AD79" w14:textId="00CF1BBB" w:rsidR="001B2ABD" w:rsidRDefault="001B2ABD" w:rsidP="004C0D9F">
            <w:pPr>
              <w:tabs>
                <w:tab w:val="left" w:pos="990"/>
              </w:tabs>
            </w:pPr>
          </w:p>
        </w:tc>
        <w:tc>
          <w:tcPr>
            <w:tcW w:w="6019" w:type="dxa"/>
            <w:vAlign w:val="bottom"/>
          </w:tcPr>
          <w:p w14:paraId="233730E5" w14:textId="0FE9E8A9" w:rsidR="001B2ABD" w:rsidRPr="008C27FE" w:rsidRDefault="00890CA7" w:rsidP="004C0D9F">
            <w:pPr>
              <w:pStyle w:val="Title"/>
              <w:rPr>
                <w:szCs w:val="96"/>
              </w:rPr>
            </w:pPr>
            <w:r w:rsidRPr="001C1DF7">
              <w:rPr>
                <w:sz w:val="72"/>
                <w:szCs w:val="72"/>
              </w:rPr>
              <w:t>k sivaramraj</w:t>
            </w:r>
          </w:p>
        </w:tc>
      </w:tr>
      <w:tr w:rsidR="00A53CDD" w:rsidRPr="005814FA" w14:paraId="16F21550" w14:textId="6F8C88C4" w:rsidTr="008031A3">
        <w:trPr>
          <w:trHeight w:val="6818"/>
        </w:trPr>
        <w:tc>
          <w:tcPr>
            <w:tcW w:w="4022" w:type="dxa"/>
            <w:vAlign w:val="center"/>
          </w:tcPr>
          <w:sdt>
            <w:sdtPr>
              <w:rPr>
                <w:sz w:val="20"/>
                <w:szCs w:val="18"/>
              </w:rPr>
              <w:id w:val="-1954003311"/>
              <w:placeholder>
                <w:docPart w:val="24E25145FA324911A3330DA7431303B4"/>
              </w:placeholder>
              <w:temporary/>
              <w:showingPlcHdr/>
              <w15:appearance w15:val="hidden"/>
            </w:sdtPr>
            <w:sdtEndPr/>
            <w:sdtContent>
              <w:p w14:paraId="519C04D4" w14:textId="77777777" w:rsidR="007A0806" w:rsidRPr="0080145B" w:rsidRDefault="007A0806" w:rsidP="004C0D9F">
                <w:pPr>
                  <w:pStyle w:val="Heading3"/>
                  <w:rPr>
                    <w:sz w:val="20"/>
                    <w:szCs w:val="18"/>
                  </w:rPr>
                </w:pPr>
                <w:r w:rsidRPr="00647974">
                  <w:rPr>
                    <w:sz w:val="32"/>
                    <w:szCs w:val="28"/>
                  </w:rPr>
                  <w:t>Contact</w:t>
                </w:r>
              </w:p>
            </w:sdtContent>
          </w:sdt>
          <w:p w14:paraId="5D5099FE" w14:textId="4E5F8CEE" w:rsidR="00A22E8B" w:rsidRDefault="00F93760" w:rsidP="004C0D9F">
            <w:pPr>
              <w:rPr>
                <w:sz w:val="24"/>
              </w:rPr>
            </w:pPr>
            <w:r w:rsidRPr="007E4C04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68F29F2" wp14:editId="3359D432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-44450</wp:posOffset>
                      </wp:positionV>
                      <wp:extent cx="690880" cy="0"/>
                      <wp:effectExtent l="0" t="0" r="0" b="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08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B14036" id="Straight Connector 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05pt,-3.5pt" to="57.45pt,-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" strokecolor="#94b6d2 [3204]" strokeweight=".5pt">
                      <v:stroke joinstyle="miter"/>
                    </v:line>
                  </w:pict>
                </mc:Fallback>
              </mc:AlternateContent>
            </w:r>
            <w:sdt>
              <w:sdtPr>
                <w:rPr>
                  <w:sz w:val="24"/>
                </w:rPr>
                <w:id w:val="1111563247"/>
                <w:placeholder>
                  <w:docPart w:val="1E472327ED754E87A4A3D2D4C2A84D9F"/>
                </w:placeholder>
                <w:temporary/>
                <w:showingPlcHdr/>
                <w15:appearance w15:val="hidden"/>
              </w:sdtPr>
              <w:sdtEndPr/>
              <w:sdtContent>
                <w:r w:rsidR="007A0806" w:rsidRPr="007E4C04">
                  <w:rPr>
                    <w:color w:val="3B2F2A" w:themeColor="text2" w:themeShade="80"/>
                    <w:sz w:val="24"/>
                  </w:rPr>
                  <w:t>PHONE:</w:t>
                </w:r>
              </w:sdtContent>
            </w:sdt>
            <w:r w:rsidR="007A0806" w:rsidRPr="007E4C04">
              <w:rPr>
                <w:sz w:val="24"/>
              </w:rPr>
              <w:t>9676425735</w:t>
            </w:r>
            <w:r w:rsidR="009C7ACD">
              <w:rPr>
                <w:sz w:val="24"/>
              </w:rPr>
              <w:t>,</w:t>
            </w:r>
          </w:p>
          <w:p w14:paraId="34856C63" w14:textId="61A1C6ED" w:rsidR="007A0806" w:rsidRPr="007E4C04" w:rsidRDefault="00A22E8B" w:rsidP="004C0D9F">
            <w:pPr>
              <w:rPr>
                <w:sz w:val="24"/>
              </w:rPr>
            </w:pPr>
            <w:r>
              <w:rPr>
                <w:sz w:val="24"/>
              </w:rPr>
              <w:t xml:space="preserve">              </w:t>
            </w:r>
            <w:r w:rsidR="007A0806" w:rsidRPr="007E4C04">
              <w:rPr>
                <w:sz w:val="24"/>
              </w:rPr>
              <w:t>9347820288</w:t>
            </w:r>
          </w:p>
          <w:p w14:paraId="03F74D74" w14:textId="77777777" w:rsidR="009C765D" w:rsidRDefault="00D641C1" w:rsidP="004C0D9F">
            <w:pPr>
              <w:rPr>
                <w:color w:val="B85A22" w:themeColor="accent2" w:themeShade="BF"/>
                <w:sz w:val="24"/>
                <w:u w:val="single"/>
              </w:rPr>
            </w:pPr>
            <w:sdt>
              <w:sdtPr>
                <w:rPr>
                  <w:color w:val="B85A22" w:themeColor="accent2" w:themeShade="BF"/>
                  <w:sz w:val="24"/>
                  <w:u w:val="single"/>
                </w:rPr>
                <w:id w:val="-240260293"/>
                <w:placeholder>
                  <w:docPart w:val="6B54060FE8C24E8898989E5A31697F1A"/>
                </w:placeholder>
                <w:temporary/>
                <w:showingPlcHdr/>
                <w15:appearance w15:val="hidden"/>
              </w:sdtPr>
              <w:sdtEndPr/>
              <w:sdtContent>
                <w:r w:rsidR="007A0806" w:rsidRPr="007E4C04">
                  <w:rPr>
                    <w:color w:val="355D7E" w:themeColor="accent1" w:themeShade="80"/>
                    <w:sz w:val="28"/>
                    <w:szCs w:val="24"/>
                  </w:rPr>
                  <w:t>EMAIL:</w:t>
                </w:r>
              </w:sdtContent>
            </w:sdt>
          </w:p>
          <w:p w14:paraId="61D48DF4" w14:textId="2E022442" w:rsidR="007A0806" w:rsidRPr="002832DD" w:rsidRDefault="009C765D" w:rsidP="004C0D9F">
            <w:pPr>
              <w:rPr>
                <w:rStyle w:val="Hyperlink"/>
                <w:color w:val="auto"/>
                <w:szCs w:val="16"/>
                <w:u w:val="none"/>
              </w:rPr>
            </w:pPr>
            <w:hyperlink r:id="rId11" w:history="1">
              <w:r w:rsidRPr="00AA6870">
                <w:rPr>
                  <w:rStyle w:val="Hyperlink"/>
                  <w:sz w:val="20"/>
                  <w:szCs w:val="18"/>
                </w:rPr>
                <w:t>Shivaramraj5596@gmail.com</w:t>
              </w:r>
            </w:hyperlink>
          </w:p>
          <w:p w14:paraId="15A00921" w14:textId="367EEC18" w:rsidR="007A0806" w:rsidRPr="00140ACB" w:rsidRDefault="004D174F" w:rsidP="004C0D9F">
            <w:pPr>
              <w:pStyle w:val="Heading3"/>
              <w:rPr>
                <w:sz w:val="32"/>
                <w:szCs w:val="28"/>
              </w:rPr>
            </w:pPr>
            <w:r w:rsidRPr="00F93760">
              <w:rPr>
                <w:noProof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6EC66B2" wp14:editId="3BCC07B0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400050</wp:posOffset>
                      </wp:positionV>
                      <wp:extent cx="690880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908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FE1B84" id="Straight Connector 1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75pt,31.5pt" to="57.1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" strokecolor="#94b6d2 [3204]" strokeweight=".5pt">
                      <v:stroke joinstyle="miter"/>
                    </v:line>
                  </w:pict>
                </mc:Fallback>
              </mc:AlternateContent>
            </w:r>
            <w:sdt>
              <w:sdtPr>
                <w:rPr>
                  <w:sz w:val="24"/>
                  <w:szCs w:val="22"/>
                </w:rPr>
                <w:id w:val="101697010"/>
                <w:placeholder>
                  <w:docPart w:val="68C222B92F894A809C7DB54060878896"/>
                </w:placeholder>
                <w:temporary/>
                <w:showingPlcHdr/>
                <w15:appearance w15:val="hidden"/>
              </w:sdtPr>
              <w:sdtEndPr>
                <w:rPr>
                  <w:sz w:val="32"/>
                  <w:szCs w:val="28"/>
                </w:rPr>
              </w:sdtEndPr>
              <w:sdtContent>
                <w:r w:rsidR="007A0806" w:rsidRPr="00140ACB">
                  <w:rPr>
                    <w:sz w:val="32"/>
                    <w:szCs w:val="28"/>
                  </w:rPr>
                  <w:t>Profile</w:t>
                </w:r>
              </w:sdtContent>
            </w:sdt>
          </w:p>
          <w:p w14:paraId="5BC6C017" w14:textId="0B080A51" w:rsidR="007A0806" w:rsidRPr="00676BE5" w:rsidRDefault="007A0806" w:rsidP="00676BE5">
            <w:pPr>
              <w:rPr>
                <w:sz w:val="28"/>
                <w:szCs w:val="24"/>
              </w:rPr>
            </w:pPr>
            <w:r w:rsidRPr="00676BE5">
              <w:rPr>
                <w:sz w:val="28"/>
                <w:szCs w:val="24"/>
              </w:rPr>
              <w:t xml:space="preserve">Date of </w:t>
            </w:r>
            <w:r w:rsidR="0083669E" w:rsidRPr="00676BE5">
              <w:rPr>
                <w:sz w:val="28"/>
                <w:szCs w:val="24"/>
              </w:rPr>
              <w:t>Birth:</w:t>
            </w:r>
            <w:r w:rsidRPr="00676BE5">
              <w:rPr>
                <w:sz w:val="28"/>
                <w:szCs w:val="24"/>
              </w:rPr>
              <w:t xml:space="preserve"> 15/08/2000</w:t>
            </w:r>
          </w:p>
          <w:p w14:paraId="72C41CE7" w14:textId="5E60791E" w:rsidR="007A0806" w:rsidRPr="00676BE5" w:rsidRDefault="0083669E" w:rsidP="00676BE5">
            <w:pPr>
              <w:rPr>
                <w:sz w:val="28"/>
                <w:szCs w:val="24"/>
              </w:rPr>
            </w:pPr>
            <w:r w:rsidRPr="00676BE5">
              <w:rPr>
                <w:sz w:val="28"/>
                <w:szCs w:val="24"/>
              </w:rPr>
              <w:t>Gender:</w:t>
            </w:r>
            <w:r w:rsidR="007A0806" w:rsidRPr="00676BE5">
              <w:rPr>
                <w:sz w:val="28"/>
                <w:szCs w:val="24"/>
              </w:rPr>
              <w:t xml:space="preserve">  Male</w:t>
            </w:r>
          </w:p>
          <w:p w14:paraId="6895AEFE" w14:textId="1E0D1829" w:rsidR="007A0806" w:rsidRPr="00676BE5" w:rsidRDefault="007A0806" w:rsidP="00676BE5">
            <w:pPr>
              <w:rPr>
                <w:sz w:val="28"/>
                <w:szCs w:val="24"/>
              </w:rPr>
            </w:pPr>
            <w:r w:rsidRPr="00676BE5">
              <w:rPr>
                <w:sz w:val="28"/>
                <w:szCs w:val="24"/>
              </w:rPr>
              <w:t xml:space="preserve">Marital </w:t>
            </w:r>
            <w:r w:rsidR="0083669E" w:rsidRPr="00676BE5">
              <w:rPr>
                <w:sz w:val="28"/>
                <w:szCs w:val="24"/>
              </w:rPr>
              <w:t>status:</w:t>
            </w:r>
            <w:r w:rsidRPr="00676BE5">
              <w:rPr>
                <w:sz w:val="28"/>
                <w:szCs w:val="24"/>
              </w:rPr>
              <w:t xml:space="preserve"> Single</w:t>
            </w:r>
          </w:p>
          <w:p w14:paraId="516747D3" w14:textId="05A3C736" w:rsidR="007A0806" w:rsidRPr="00676BE5" w:rsidRDefault="007A0806" w:rsidP="00676BE5">
            <w:pPr>
              <w:rPr>
                <w:sz w:val="28"/>
                <w:szCs w:val="24"/>
              </w:rPr>
            </w:pPr>
            <w:r w:rsidRPr="00676BE5">
              <w:rPr>
                <w:sz w:val="28"/>
                <w:szCs w:val="24"/>
              </w:rPr>
              <w:t>Languages known: Telugu, English, Kannada</w:t>
            </w:r>
          </w:p>
          <w:p w14:paraId="023B45AB" w14:textId="796505EE" w:rsidR="007A0806" w:rsidRPr="00676BE5" w:rsidRDefault="0083669E" w:rsidP="00676BE5">
            <w:pPr>
              <w:rPr>
                <w:sz w:val="28"/>
                <w:szCs w:val="24"/>
              </w:rPr>
            </w:pPr>
            <w:r w:rsidRPr="00676BE5">
              <w:rPr>
                <w:sz w:val="28"/>
                <w:szCs w:val="24"/>
              </w:rPr>
              <w:t>Nationality:</w:t>
            </w:r>
            <w:r w:rsidR="007A0806" w:rsidRPr="00676BE5">
              <w:rPr>
                <w:sz w:val="28"/>
                <w:szCs w:val="24"/>
              </w:rPr>
              <w:t xml:space="preserve"> </w:t>
            </w:r>
            <w:r w:rsidRPr="00676BE5">
              <w:rPr>
                <w:sz w:val="28"/>
                <w:szCs w:val="24"/>
              </w:rPr>
              <w:t>Indian (</w:t>
            </w:r>
            <w:r w:rsidR="007A0806" w:rsidRPr="00676BE5">
              <w:rPr>
                <w:sz w:val="28"/>
                <w:szCs w:val="24"/>
              </w:rPr>
              <w:t>Hindu)</w:t>
            </w:r>
          </w:p>
          <w:p w14:paraId="7BE7A5B0" w14:textId="77777777" w:rsidR="00D11282" w:rsidRDefault="00D11282" w:rsidP="004C0D9F">
            <w:pPr>
              <w:rPr>
                <w:noProof/>
                <w:color w:val="B85A22" w:themeColor="accent2" w:themeShade="BF"/>
                <w:sz w:val="28"/>
                <w:szCs w:val="36"/>
                <w:u w:val="single"/>
              </w:rPr>
            </w:pPr>
          </w:p>
          <w:p w14:paraId="28FE553B" w14:textId="7E541CF4" w:rsidR="007A0806" w:rsidRPr="00D0703F" w:rsidRDefault="00D11282" w:rsidP="004C0D9F">
            <w:pPr>
              <w:rPr>
                <w:rFonts w:asciiTheme="majorHAnsi" w:eastAsiaTheme="majorEastAsia" w:hAnsiTheme="majorHAnsi" w:cstheme="majorBidi"/>
                <w:b/>
                <w:caps/>
                <w:sz w:val="32"/>
                <w:szCs w:val="28"/>
              </w:rPr>
            </w:pPr>
            <w:r w:rsidRPr="00D0703F">
              <w:rPr>
                <w:noProof/>
                <w:color w:val="B85A22" w:themeColor="accent2" w:themeShade="BF"/>
                <w:sz w:val="28"/>
                <w:szCs w:val="36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64A2F7C" wp14:editId="7F8625A4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240665</wp:posOffset>
                      </wp:positionV>
                      <wp:extent cx="2014220" cy="0"/>
                      <wp:effectExtent l="0" t="0" r="0" b="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0142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6C12EB" id="Straight Connector 18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pt,18.95pt" to="157.9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" strokecolor="#94b6d2 [3204]" strokeweight=".5pt">
                      <v:stroke joinstyle="miter"/>
                    </v:line>
                  </w:pict>
                </mc:Fallback>
              </mc:AlternateContent>
            </w:r>
            <w:r w:rsidR="00203FB3" w:rsidRPr="00D0703F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32"/>
                <w:szCs w:val="28"/>
              </w:rPr>
              <w:t>CARRIAR OBJECTIVE</w:t>
            </w:r>
          </w:p>
          <w:p w14:paraId="5FFDD326" w14:textId="2427ECD7" w:rsidR="00567E20" w:rsidRPr="000114FA" w:rsidRDefault="00140ACB" w:rsidP="004C0D9F">
            <w:pPr>
              <w:rPr>
                <w:rStyle w:val="Hyperlink"/>
                <w:color w:val="auto"/>
                <w:sz w:val="28"/>
                <w:szCs w:val="24"/>
                <w:u w:val="none"/>
              </w:rPr>
            </w:pPr>
            <w:r w:rsidRPr="000114FA"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882FA5B" wp14:editId="7397048D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1908175</wp:posOffset>
                      </wp:positionV>
                      <wp:extent cx="739140" cy="0"/>
                      <wp:effectExtent l="0" t="0" r="0" b="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680740" id="Straight Connector 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pt,150.25pt" to="61.2pt,1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" strokecolor="#94b6d2 [3204]" strokeweight=".5pt">
                      <v:stroke joinstyle="miter"/>
                    </v:line>
                  </w:pict>
                </mc:Fallback>
              </mc:AlternateContent>
            </w:r>
            <w:r w:rsidR="007A0806" w:rsidRPr="000114FA">
              <w:rPr>
                <w:sz w:val="24"/>
              </w:rPr>
              <w:t>“</w:t>
            </w:r>
            <w:r w:rsidR="00032ACA" w:rsidRPr="000114FA">
              <w:rPr>
                <w:sz w:val="28"/>
              </w:rPr>
              <w:t>M</w:t>
            </w:r>
            <w:r w:rsidR="00032ACA" w:rsidRPr="000114FA">
              <w:rPr>
                <w:sz w:val="28"/>
                <w:szCs w:val="24"/>
              </w:rPr>
              <w:t>sc</w:t>
            </w:r>
            <w:r w:rsidR="00804CA3" w:rsidRPr="000114FA">
              <w:rPr>
                <w:sz w:val="28"/>
                <w:szCs w:val="24"/>
              </w:rPr>
              <w:t xml:space="preserve"> graduate seeking </w:t>
            </w:r>
            <w:r w:rsidR="0083669E" w:rsidRPr="000114FA">
              <w:rPr>
                <w:sz w:val="28"/>
                <w:szCs w:val="24"/>
              </w:rPr>
              <w:t>a</w:t>
            </w:r>
            <w:r w:rsidR="00804CA3" w:rsidRPr="000114FA">
              <w:rPr>
                <w:sz w:val="28"/>
                <w:szCs w:val="24"/>
              </w:rPr>
              <w:t xml:space="preserve"> job opp</w:t>
            </w:r>
            <w:r w:rsidR="00C0357A" w:rsidRPr="000114FA">
              <w:rPr>
                <w:sz w:val="28"/>
                <w:szCs w:val="24"/>
              </w:rPr>
              <w:t>o</w:t>
            </w:r>
            <w:r w:rsidR="00804CA3" w:rsidRPr="000114FA">
              <w:rPr>
                <w:sz w:val="28"/>
                <w:szCs w:val="24"/>
              </w:rPr>
              <w:t>rtunity in software dev</w:t>
            </w:r>
            <w:r w:rsidR="00457071" w:rsidRPr="000114FA">
              <w:rPr>
                <w:sz w:val="28"/>
                <w:szCs w:val="24"/>
              </w:rPr>
              <w:t>e</w:t>
            </w:r>
            <w:r w:rsidR="00804CA3" w:rsidRPr="000114FA">
              <w:rPr>
                <w:sz w:val="28"/>
                <w:szCs w:val="24"/>
              </w:rPr>
              <w:t>lopment to enhance my skills and kno</w:t>
            </w:r>
            <w:r w:rsidR="00656C19" w:rsidRPr="000114FA">
              <w:rPr>
                <w:sz w:val="28"/>
                <w:szCs w:val="24"/>
              </w:rPr>
              <w:t>w</w:t>
            </w:r>
            <w:r w:rsidR="00804CA3" w:rsidRPr="000114FA">
              <w:rPr>
                <w:sz w:val="28"/>
                <w:szCs w:val="24"/>
              </w:rPr>
              <w:t>l</w:t>
            </w:r>
            <w:r w:rsidR="00656C19" w:rsidRPr="000114FA">
              <w:rPr>
                <w:sz w:val="28"/>
                <w:szCs w:val="24"/>
              </w:rPr>
              <w:t>e</w:t>
            </w:r>
            <w:r w:rsidR="00804CA3" w:rsidRPr="000114FA">
              <w:rPr>
                <w:sz w:val="28"/>
                <w:szCs w:val="24"/>
              </w:rPr>
              <w:t xml:space="preserve">dge which </w:t>
            </w:r>
            <w:r w:rsidR="00804CA3" w:rsidRPr="000114FA">
              <w:rPr>
                <w:sz w:val="28"/>
                <w:szCs w:val="24"/>
              </w:rPr>
              <w:lastRenderedPageBreak/>
              <w:t>can ben</w:t>
            </w:r>
            <w:r w:rsidR="00656C19" w:rsidRPr="000114FA">
              <w:rPr>
                <w:sz w:val="28"/>
                <w:szCs w:val="24"/>
              </w:rPr>
              <w:t>e</w:t>
            </w:r>
            <w:r w:rsidR="00804CA3" w:rsidRPr="000114FA">
              <w:rPr>
                <w:sz w:val="28"/>
                <w:szCs w:val="24"/>
              </w:rPr>
              <w:t>fit the organization</w:t>
            </w:r>
            <w:r w:rsidR="00BE108B" w:rsidRPr="000114FA">
              <w:rPr>
                <w:sz w:val="28"/>
                <w:szCs w:val="24"/>
              </w:rPr>
              <w:t xml:space="preserve"> and </w:t>
            </w:r>
            <w:r w:rsidR="002F5B6E" w:rsidRPr="000114FA">
              <w:rPr>
                <w:sz w:val="28"/>
                <w:szCs w:val="24"/>
              </w:rPr>
              <w:t>to my family</w:t>
            </w:r>
            <w:r w:rsidR="00032ACA" w:rsidRPr="000114FA">
              <w:rPr>
                <w:sz w:val="28"/>
                <w:szCs w:val="24"/>
              </w:rPr>
              <w:t>”</w:t>
            </w:r>
          </w:p>
          <w:sdt>
            <w:sdtPr>
              <w:rPr>
                <w:color w:val="B85A22" w:themeColor="accent2" w:themeShade="BF"/>
                <w:sz w:val="20"/>
                <w:szCs w:val="18"/>
                <w:u w:val="single"/>
              </w:rPr>
              <w:id w:val="-1444214663"/>
              <w:placeholder>
                <w:docPart w:val="9EE3BDBE15134304A3E6B4A94CE679FF"/>
              </w:placeholder>
              <w:temporary/>
              <w:showingPlcHdr/>
              <w15:appearance w15:val="hidden"/>
            </w:sdtPr>
            <w:sdtEndPr>
              <w:rPr>
                <w:color w:val="548AB7" w:themeColor="accent1" w:themeShade="BF"/>
                <w:u w:val="none"/>
              </w:rPr>
            </w:sdtEndPr>
            <w:sdtContent>
              <w:p w14:paraId="3256BE74" w14:textId="77777777" w:rsidR="007A0806" w:rsidRPr="0080145B" w:rsidRDefault="007A0806" w:rsidP="004C0D9F">
                <w:pPr>
                  <w:pStyle w:val="Heading3"/>
                  <w:rPr>
                    <w:sz w:val="20"/>
                    <w:szCs w:val="18"/>
                  </w:rPr>
                </w:pPr>
                <w:r w:rsidRPr="00647974">
                  <w:rPr>
                    <w:sz w:val="32"/>
                    <w:szCs w:val="28"/>
                  </w:rPr>
                  <w:t>Hobbies</w:t>
                </w:r>
              </w:p>
            </w:sdtContent>
          </w:sdt>
          <w:p w14:paraId="44D548CC" w14:textId="7FFB0321" w:rsidR="007A0806" w:rsidRPr="00C81ABF" w:rsidRDefault="007A0806" w:rsidP="004C0D9F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4"/>
              </w:rPr>
            </w:pPr>
            <w:r w:rsidRPr="00C81ABF">
              <w:rPr>
                <w:sz w:val="28"/>
                <w:szCs w:val="24"/>
              </w:rPr>
              <w:t>Learning new things</w:t>
            </w:r>
          </w:p>
          <w:p w14:paraId="3D233365" w14:textId="665F747A" w:rsidR="007A0806" w:rsidRPr="00C81ABF" w:rsidRDefault="007A0806" w:rsidP="004C0D9F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4"/>
              </w:rPr>
            </w:pPr>
            <w:r w:rsidRPr="00C81ABF">
              <w:rPr>
                <w:sz w:val="28"/>
                <w:szCs w:val="24"/>
              </w:rPr>
              <w:t>Travelling</w:t>
            </w:r>
          </w:p>
          <w:p w14:paraId="24E378F9" w14:textId="5D3386ED" w:rsidR="007A0806" w:rsidRPr="00C81ABF" w:rsidRDefault="007A0806" w:rsidP="004C0D9F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4"/>
              </w:rPr>
            </w:pPr>
            <w:r w:rsidRPr="00C81ABF">
              <w:rPr>
                <w:sz w:val="28"/>
                <w:szCs w:val="24"/>
              </w:rPr>
              <w:t>Watching movies</w:t>
            </w:r>
          </w:p>
          <w:p w14:paraId="1BE51FF5" w14:textId="0D0453EC" w:rsidR="007A0806" w:rsidRPr="008031A3" w:rsidRDefault="007A0806" w:rsidP="004C0D9F">
            <w:pPr>
              <w:pStyle w:val="ListParagraph"/>
              <w:numPr>
                <w:ilvl w:val="0"/>
                <w:numId w:val="17"/>
              </w:numPr>
              <w:rPr>
                <w:sz w:val="28"/>
                <w:szCs w:val="24"/>
              </w:rPr>
            </w:pPr>
            <w:r w:rsidRPr="00C81ABF">
              <w:rPr>
                <w:sz w:val="28"/>
                <w:szCs w:val="24"/>
              </w:rPr>
              <w:t>Watching documentary</w:t>
            </w:r>
          </w:p>
        </w:tc>
        <w:tc>
          <w:tcPr>
            <w:tcW w:w="588" w:type="dxa"/>
            <w:tcBorders>
              <w:left w:val="nil"/>
            </w:tcBorders>
          </w:tcPr>
          <w:p w14:paraId="4007B832" w14:textId="0A625876" w:rsidR="007A0806" w:rsidRPr="005814FA" w:rsidRDefault="007A0806" w:rsidP="004C0D9F">
            <w:pPr>
              <w:tabs>
                <w:tab w:val="left" w:pos="990"/>
              </w:tabs>
              <w:rPr>
                <w:sz w:val="16"/>
                <w:szCs w:val="14"/>
              </w:rPr>
            </w:pPr>
          </w:p>
        </w:tc>
        <w:tc>
          <w:tcPr>
            <w:tcW w:w="6019" w:type="dxa"/>
            <w:shd w:val="clear" w:color="auto" w:fill="auto"/>
          </w:tcPr>
          <w:sdt>
            <w:sdtPr>
              <w:rPr>
                <w:sz w:val="16"/>
                <w:szCs w:val="14"/>
              </w:rPr>
              <w:id w:val="1049110328"/>
              <w:placeholder>
                <w:docPart w:val="B8D4EDC96E58463F9E0D18E364240DF6"/>
              </w:placeholder>
              <w:temporary/>
              <w:showingPlcHdr/>
              <w15:appearance w15:val="hidden"/>
            </w:sdtPr>
            <w:sdtEndPr/>
            <w:sdtContent>
              <w:p w14:paraId="033226DE" w14:textId="77777777" w:rsidR="007A0806" w:rsidRDefault="007A0806" w:rsidP="004C0D9F">
                <w:pPr>
                  <w:pStyle w:val="Heading2"/>
                  <w:rPr>
                    <w:sz w:val="16"/>
                    <w:szCs w:val="14"/>
                  </w:rPr>
                </w:pPr>
                <w:r w:rsidRPr="00786FB3">
                  <w:rPr>
                    <w:color w:val="00B0F0"/>
                    <w:szCs w:val="20"/>
                  </w:rPr>
                  <w:t>EDUCATION</w:t>
                </w:r>
              </w:p>
            </w:sdtContent>
          </w:sdt>
          <w:p w14:paraId="57ED7F24" w14:textId="25A834C6" w:rsidR="007A0806" w:rsidRPr="008031A3" w:rsidRDefault="007A0806" w:rsidP="004C0D9F">
            <w:pPr>
              <w:rPr>
                <w:b/>
                <w:bCs/>
              </w:rPr>
            </w:pPr>
            <w:r w:rsidRPr="008031A3">
              <w:rPr>
                <w:b/>
                <w:bCs/>
              </w:rPr>
              <w:t>MSC.ZOOLOGY(AUG-2022)-SRI KRISHNA DEVARAYA UNIVERSITY-ANNATAPURAM</w:t>
            </w:r>
            <w:r w:rsidR="007E0EE2" w:rsidRPr="008031A3">
              <w:rPr>
                <w:b/>
                <w:bCs/>
              </w:rPr>
              <w:t>U</w:t>
            </w:r>
          </w:p>
          <w:p w14:paraId="17EDDB10" w14:textId="63558F82" w:rsidR="007A0806" w:rsidRPr="008031A3" w:rsidRDefault="007A0806" w:rsidP="004C0D9F">
            <w:r w:rsidRPr="008031A3">
              <w:t>SGPA:</w:t>
            </w:r>
            <w:r w:rsidR="00876321" w:rsidRPr="008031A3">
              <w:t xml:space="preserve">  </w:t>
            </w:r>
            <w:r w:rsidRPr="008031A3">
              <w:t>7.4</w:t>
            </w:r>
            <w:r w:rsidR="00876321" w:rsidRPr="008031A3">
              <w:t xml:space="preserve"> </w:t>
            </w:r>
            <w:r w:rsidRPr="008031A3">
              <w:t>-</w:t>
            </w:r>
            <w:r w:rsidR="00876321" w:rsidRPr="008031A3">
              <w:t xml:space="preserve"> </w:t>
            </w:r>
            <w:r w:rsidR="007A7C02" w:rsidRPr="008031A3">
              <w:t>A</w:t>
            </w:r>
          </w:p>
          <w:p w14:paraId="3EA32B5A" w14:textId="0B6F5E9B" w:rsidR="007A0806" w:rsidRPr="008031A3" w:rsidRDefault="0083669E" w:rsidP="004C0D9F">
            <w:pPr>
              <w:rPr>
                <w:b/>
                <w:bCs/>
                <w:sz w:val="20"/>
                <w:szCs w:val="24"/>
              </w:rPr>
            </w:pPr>
            <w:r w:rsidRPr="008031A3">
              <w:rPr>
                <w:b/>
                <w:bCs/>
                <w:szCs w:val="24"/>
              </w:rPr>
              <w:t xml:space="preserve">PROJECT: </w:t>
            </w:r>
            <w:r w:rsidRPr="008031A3">
              <w:rPr>
                <w:b/>
                <w:bCs/>
                <w:sz w:val="20"/>
                <w:szCs w:val="28"/>
              </w:rPr>
              <w:t>-</w:t>
            </w:r>
            <w:r w:rsidR="007A4A44" w:rsidRPr="008031A3">
              <w:rPr>
                <w:b/>
                <w:bCs/>
                <w:sz w:val="20"/>
                <w:szCs w:val="24"/>
              </w:rPr>
              <w:t xml:space="preserve"> </w:t>
            </w:r>
            <w:r w:rsidR="007A0806" w:rsidRPr="008031A3">
              <w:rPr>
                <w:b/>
                <w:bCs/>
                <w:color w:val="A17B36" w:themeColor="background2" w:themeShade="80"/>
                <w:sz w:val="16"/>
                <w:szCs w:val="20"/>
              </w:rPr>
              <w:t>INSECT POLLINATORS AND THEIR SIGNIFICANT ROLE IN PLANT REPRODUCTION</w:t>
            </w:r>
          </w:p>
          <w:p w14:paraId="0624BB6E" w14:textId="31181927" w:rsidR="007A0806" w:rsidRPr="008031A3" w:rsidRDefault="007A0806" w:rsidP="004C0D9F">
            <w:pPr>
              <w:rPr>
                <w:sz w:val="14"/>
                <w:szCs w:val="18"/>
              </w:rPr>
            </w:pPr>
          </w:p>
          <w:p w14:paraId="3EF51558" w14:textId="60737316" w:rsidR="007A0806" w:rsidRPr="008031A3" w:rsidRDefault="007A0806" w:rsidP="004C0D9F">
            <w:pPr>
              <w:rPr>
                <w:b/>
                <w:bCs/>
              </w:rPr>
            </w:pPr>
            <w:r w:rsidRPr="008031A3">
              <w:rPr>
                <w:b/>
                <w:bCs/>
              </w:rPr>
              <w:t>BSC.BZC(MAR-2020)-GOVT COLLEGE AUTONOMOUS-ANANTAPURAMU</w:t>
            </w:r>
          </w:p>
          <w:p w14:paraId="3D07AB85" w14:textId="114EC4ED" w:rsidR="007A0806" w:rsidRPr="008031A3" w:rsidRDefault="007A0806" w:rsidP="004C0D9F">
            <w:r w:rsidRPr="008031A3">
              <w:t>GPA:</w:t>
            </w:r>
            <w:r w:rsidR="00876321" w:rsidRPr="008031A3">
              <w:t xml:space="preserve">   </w:t>
            </w:r>
            <w:r w:rsidRPr="008031A3">
              <w:t>8.4</w:t>
            </w:r>
            <w:r w:rsidR="00D20B56" w:rsidRPr="008031A3">
              <w:t xml:space="preserve"> </w:t>
            </w:r>
            <w:r w:rsidRPr="008031A3">
              <w:t>-</w:t>
            </w:r>
            <w:r w:rsidR="00876321" w:rsidRPr="008031A3">
              <w:t xml:space="preserve"> </w:t>
            </w:r>
            <w:r w:rsidRPr="008031A3">
              <w:t>A</w:t>
            </w:r>
          </w:p>
          <w:p w14:paraId="1DC32320" w14:textId="5353CAC9" w:rsidR="007A0806" w:rsidRPr="008031A3" w:rsidRDefault="000674F9" w:rsidP="004C0D9F">
            <w:pPr>
              <w:rPr>
                <w:b/>
                <w:bCs/>
              </w:rPr>
            </w:pPr>
            <w:r w:rsidRPr="008031A3">
              <w:rPr>
                <w:b/>
                <w:bCs/>
              </w:rPr>
              <w:t>INTERMIDIATE-</w:t>
            </w:r>
            <w:r w:rsidR="007A0806" w:rsidRPr="008031A3">
              <w:rPr>
                <w:b/>
                <w:bCs/>
              </w:rPr>
              <w:t>BI.P.C</w:t>
            </w:r>
            <w:r w:rsidR="00C753C4" w:rsidRPr="008031A3">
              <w:rPr>
                <w:b/>
                <w:bCs/>
              </w:rPr>
              <w:t>(MAR-201</w:t>
            </w:r>
            <w:r w:rsidR="00D42F4A" w:rsidRPr="008031A3">
              <w:rPr>
                <w:b/>
                <w:bCs/>
              </w:rPr>
              <w:t>7)-AP MODEL SCHOOL &amp; JUNIOUR COLLEGE</w:t>
            </w:r>
            <w:r w:rsidR="000D1E7D" w:rsidRPr="008031A3">
              <w:rPr>
                <w:b/>
                <w:bCs/>
              </w:rPr>
              <w:t>-ALUR</w:t>
            </w:r>
          </w:p>
          <w:p w14:paraId="1632D020" w14:textId="15E562E2" w:rsidR="000D1E7D" w:rsidRPr="008031A3" w:rsidRDefault="00CF0015" w:rsidP="004C0D9F">
            <w:r w:rsidRPr="008031A3">
              <w:t>GPA:</w:t>
            </w:r>
            <w:r w:rsidR="00876321" w:rsidRPr="008031A3">
              <w:t xml:space="preserve">  </w:t>
            </w:r>
            <w:r w:rsidRPr="008031A3">
              <w:t>7.1</w:t>
            </w:r>
            <w:r w:rsidR="00D20B56" w:rsidRPr="008031A3">
              <w:t xml:space="preserve"> </w:t>
            </w:r>
            <w:r w:rsidRPr="008031A3">
              <w:t>-</w:t>
            </w:r>
            <w:r w:rsidR="00876321" w:rsidRPr="008031A3">
              <w:t xml:space="preserve"> </w:t>
            </w:r>
            <w:r w:rsidRPr="008031A3">
              <w:t>B</w:t>
            </w:r>
          </w:p>
          <w:p w14:paraId="21DA99D5" w14:textId="128323A6" w:rsidR="007A0806" w:rsidRPr="00876321" w:rsidRDefault="007A0806" w:rsidP="004C0D9F">
            <w:pPr>
              <w:pStyle w:val="Heading2"/>
              <w:rPr>
                <w:color w:val="00B0F0"/>
                <w:szCs w:val="20"/>
              </w:rPr>
            </w:pPr>
            <w:r w:rsidRPr="00876321">
              <w:rPr>
                <w:color w:val="00B0F0"/>
                <w:szCs w:val="20"/>
              </w:rPr>
              <w:t>technical skills</w:t>
            </w:r>
          </w:p>
          <w:tbl>
            <w:tblPr>
              <w:tblStyle w:val="TableGrid"/>
              <w:tblpPr w:leftFromText="180" w:rightFromText="180" w:vertAnchor="text" w:horzAnchor="margin" w:tblpX="-29" w:tblpY="-23"/>
              <w:tblOverlap w:val="never"/>
              <w:tblW w:w="5968" w:type="dxa"/>
              <w:tblLayout w:type="fixed"/>
              <w:tblLook w:val="04A0" w:firstRow="1" w:lastRow="0" w:firstColumn="1" w:lastColumn="0" w:noHBand="0" w:noVBand="1"/>
            </w:tblPr>
            <w:tblGrid>
              <w:gridCol w:w="2984"/>
              <w:gridCol w:w="2984"/>
            </w:tblGrid>
            <w:tr w:rsidR="00F105FB" w14:paraId="0F9BB2AB" w14:textId="77777777" w:rsidTr="008031A3">
              <w:trPr>
                <w:trHeight w:val="721"/>
              </w:trPr>
              <w:tc>
                <w:tcPr>
                  <w:tcW w:w="2984" w:type="dxa"/>
                </w:tcPr>
                <w:p w14:paraId="389FD0A0" w14:textId="44468B4F" w:rsidR="00F105FB" w:rsidRPr="00796B20" w:rsidRDefault="00F105FB" w:rsidP="004C0D9F">
                  <w:pPr>
                    <w:pStyle w:val="ListParagraph"/>
                    <w:ind w:left="0"/>
                    <w:rPr>
                      <w:b/>
                      <w:bCs/>
                      <w:color w:val="548AB7" w:themeColor="accent1" w:themeShade="BF"/>
                      <w:sz w:val="22"/>
                      <w:szCs w:val="28"/>
                    </w:rPr>
                  </w:pPr>
                  <w:r w:rsidRPr="00796B20">
                    <w:rPr>
                      <w:color w:val="548AB7" w:themeColor="accent1" w:themeShade="BF"/>
                      <w:sz w:val="22"/>
                      <w:szCs w:val="28"/>
                    </w:rPr>
                    <w:t xml:space="preserve">     </w:t>
                  </w:r>
                  <w:r w:rsidR="00D74A12" w:rsidRPr="00796B20">
                    <w:rPr>
                      <w:b/>
                      <w:bCs/>
                      <w:color w:val="3B2F2A" w:themeColor="text2" w:themeShade="80"/>
                      <w:sz w:val="22"/>
                      <w:szCs w:val="28"/>
                    </w:rPr>
                    <w:t>C</w:t>
                  </w:r>
                  <w:r w:rsidRPr="00796B20">
                    <w:rPr>
                      <w:b/>
                      <w:bCs/>
                      <w:color w:val="3B2F2A" w:themeColor="text2" w:themeShade="80"/>
                      <w:sz w:val="22"/>
                      <w:szCs w:val="28"/>
                    </w:rPr>
                    <w:t>ourse</w:t>
                  </w:r>
                </w:p>
              </w:tc>
              <w:tc>
                <w:tcPr>
                  <w:tcW w:w="2984" w:type="dxa"/>
                </w:tcPr>
                <w:p w14:paraId="66135B1F" w14:textId="1903EBE2" w:rsidR="00F105FB" w:rsidRPr="00796B20" w:rsidRDefault="00D74A12" w:rsidP="004C0D9F">
                  <w:pPr>
                    <w:pStyle w:val="ListParagraph"/>
                    <w:ind w:left="0"/>
                    <w:rPr>
                      <w:color w:val="548AB7" w:themeColor="accent1" w:themeShade="BF"/>
                      <w:sz w:val="22"/>
                      <w:szCs w:val="28"/>
                    </w:rPr>
                  </w:pPr>
                  <w:r w:rsidRPr="00796B20">
                    <w:rPr>
                      <w:b/>
                      <w:bCs/>
                      <w:color w:val="3B2F2A" w:themeColor="text2" w:themeShade="80"/>
                      <w:sz w:val="22"/>
                      <w:szCs w:val="28"/>
                    </w:rPr>
                    <w:t>Platform</w:t>
                  </w:r>
                </w:p>
              </w:tc>
            </w:tr>
            <w:tr w:rsidR="00F105FB" w14:paraId="4C22350F" w14:textId="77777777" w:rsidTr="008031A3">
              <w:trPr>
                <w:trHeight w:val="692"/>
              </w:trPr>
              <w:tc>
                <w:tcPr>
                  <w:tcW w:w="2984" w:type="dxa"/>
                </w:tcPr>
                <w:p w14:paraId="63220E01" w14:textId="77777777" w:rsidR="00F105FB" w:rsidRPr="00796B20" w:rsidRDefault="00F105FB" w:rsidP="004C0D9F">
                  <w:pPr>
                    <w:pStyle w:val="ListParagraph"/>
                    <w:ind w:left="0"/>
                    <w:rPr>
                      <w:color w:val="59473F" w:themeColor="text2" w:themeShade="BF"/>
                      <w:sz w:val="22"/>
                      <w:szCs w:val="28"/>
                    </w:rPr>
                  </w:pPr>
                  <w:r w:rsidRPr="00796B20">
                    <w:rPr>
                      <w:color w:val="59473F" w:themeColor="text2" w:themeShade="BF"/>
                      <w:sz w:val="22"/>
                      <w:szCs w:val="28"/>
                    </w:rPr>
                    <w:t>Python</w:t>
                  </w:r>
                </w:p>
              </w:tc>
              <w:tc>
                <w:tcPr>
                  <w:tcW w:w="2984" w:type="dxa"/>
                </w:tcPr>
                <w:p w14:paraId="2C802BEF" w14:textId="11C28C49" w:rsidR="00F105FB" w:rsidRPr="00796B20" w:rsidRDefault="00F105FB" w:rsidP="004C0D9F">
                  <w:pPr>
                    <w:pStyle w:val="ListParagraph"/>
                    <w:ind w:left="0"/>
                    <w:rPr>
                      <w:color w:val="3B2F2A" w:themeColor="text2" w:themeShade="80"/>
                      <w:sz w:val="22"/>
                      <w:szCs w:val="28"/>
                    </w:rPr>
                  </w:pPr>
                  <w:r w:rsidRPr="00796B20">
                    <w:rPr>
                      <w:color w:val="3B2F2A" w:themeColor="text2" w:themeShade="80"/>
                      <w:sz w:val="22"/>
                      <w:szCs w:val="28"/>
                    </w:rPr>
                    <w:t xml:space="preserve">Idle, </w:t>
                  </w:r>
                  <w:r w:rsidR="00D16C97" w:rsidRPr="00796B20">
                    <w:rPr>
                      <w:color w:val="3B2F2A" w:themeColor="text2" w:themeShade="80"/>
                      <w:sz w:val="22"/>
                      <w:szCs w:val="28"/>
                    </w:rPr>
                    <w:t>J</w:t>
                  </w:r>
                  <w:r w:rsidRPr="00796B20">
                    <w:rPr>
                      <w:color w:val="3B2F2A" w:themeColor="text2" w:themeShade="80"/>
                      <w:sz w:val="22"/>
                      <w:szCs w:val="28"/>
                    </w:rPr>
                    <w:t>upyter lab, Vs code</w:t>
                  </w:r>
                </w:p>
              </w:tc>
            </w:tr>
            <w:tr w:rsidR="00F105FB" w14:paraId="6F6E7E03" w14:textId="77777777" w:rsidTr="008031A3">
              <w:trPr>
                <w:trHeight w:val="721"/>
              </w:trPr>
              <w:tc>
                <w:tcPr>
                  <w:tcW w:w="2984" w:type="dxa"/>
                </w:tcPr>
                <w:p w14:paraId="575A53FE" w14:textId="77777777" w:rsidR="00F105FB" w:rsidRPr="00796B20" w:rsidRDefault="00F105FB" w:rsidP="004C0D9F">
                  <w:pPr>
                    <w:pStyle w:val="ListParagraph"/>
                    <w:ind w:left="0"/>
                    <w:rPr>
                      <w:color w:val="59473F" w:themeColor="text2" w:themeShade="BF"/>
                      <w:sz w:val="22"/>
                      <w:szCs w:val="28"/>
                    </w:rPr>
                  </w:pPr>
                  <w:r w:rsidRPr="00796B20">
                    <w:rPr>
                      <w:color w:val="59473F" w:themeColor="text2" w:themeShade="BF"/>
                      <w:sz w:val="22"/>
                      <w:szCs w:val="28"/>
                    </w:rPr>
                    <w:t>Web technology</w:t>
                  </w:r>
                </w:p>
                <w:p w14:paraId="3F55256B" w14:textId="50AE15A0" w:rsidR="00F105FB" w:rsidRPr="00796B20" w:rsidRDefault="00F105FB" w:rsidP="004C0D9F">
                  <w:pPr>
                    <w:rPr>
                      <w:color w:val="59473F" w:themeColor="text2" w:themeShade="BF"/>
                      <w:sz w:val="22"/>
                      <w:szCs w:val="28"/>
                    </w:rPr>
                  </w:pPr>
                  <w:r w:rsidRPr="00796B20">
                    <w:rPr>
                      <w:color w:val="59473F" w:themeColor="text2" w:themeShade="BF"/>
                      <w:sz w:val="22"/>
                      <w:szCs w:val="28"/>
                    </w:rPr>
                    <w:t>(HTML, CSS,</w:t>
                  </w:r>
                  <w:r w:rsidR="0051124D" w:rsidRPr="00796B20">
                    <w:rPr>
                      <w:color w:val="59473F" w:themeColor="text2" w:themeShade="BF"/>
                      <w:sz w:val="22"/>
                      <w:szCs w:val="28"/>
                    </w:rPr>
                    <w:t xml:space="preserve"> </w:t>
                  </w:r>
                  <w:r w:rsidRPr="00796B20">
                    <w:rPr>
                      <w:color w:val="59473F" w:themeColor="text2" w:themeShade="BF"/>
                      <w:sz w:val="22"/>
                      <w:szCs w:val="28"/>
                    </w:rPr>
                    <w:t>JAVASCRIPT)</w:t>
                  </w:r>
                </w:p>
              </w:tc>
              <w:tc>
                <w:tcPr>
                  <w:tcW w:w="2984" w:type="dxa"/>
                </w:tcPr>
                <w:p w14:paraId="40895429" w14:textId="0BB9AFF0" w:rsidR="00F105FB" w:rsidRPr="00796B20" w:rsidRDefault="00F105FB" w:rsidP="004C0D9F">
                  <w:pPr>
                    <w:pStyle w:val="ListParagraph"/>
                    <w:ind w:left="0"/>
                    <w:rPr>
                      <w:color w:val="3B2F2A" w:themeColor="text2" w:themeShade="80"/>
                      <w:sz w:val="22"/>
                      <w:szCs w:val="28"/>
                    </w:rPr>
                  </w:pPr>
                  <w:r w:rsidRPr="00796B20">
                    <w:rPr>
                      <w:color w:val="3B2F2A" w:themeColor="text2" w:themeShade="80"/>
                      <w:sz w:val="22"/>
                      <w:szCs w:val="28"/>
                    </w:rPr>
                    <w:t>Sublime text, Vs Code</w:t>
                  </w:r>
                  <w:r w:rsidR="00341A16" w:rsidRPr="00796B20">
                    <w:rPr>
                      <w:color w:val="3B2F2A" w:themeColor="text2" w:themeShade="80"/>
                      <w:sz w:val="22"/>
                      <w:szCs w:val="28"/>
                    </w:rPr>
                    <w:t xml:space="preserve">, </w:t>
                  </w:r>
                  <w:r w:rsidR="00D16C97" w:rsidRPr="00796B20">
                    <w:rPr>
                      <w:color w:val="3B2F2A" w:themeColor="text2" w:themeShade="80"/>
                      <w:sz w:val="22"/>
                      <w:szCs w:val="28"/>
                    </w:rPr>
                    <w:t>N</w:t>
                  </w:r>
                  <w:r w:rsidR="00341A16" w:rsidRPr="00796B20">
                    <w:rPr>
                      <w:color w:val="3B2F2A" w:themeColor="text2" w:themeShade="80"/>
                      <w:sz w:val="22"/>
                      <w:szCs w:val="28"/>
                    </w:rPr>
                    <w:t>otepad</w:t>
                  </w:r>
                </w:p>
              </w:tc>
            </w:tr>
            <w:tr w:rsidR="00DA253F" w14:paraId="332E9FA4" w14:textId="164AE34E" w:rsidTr="008031A3">
              <w:tblPrEx>
                <w:tblLook w:val="0000" w:firstRow="0" w:lastRow="0" w:firstColumn="0" w:lastColumn="0" w:noHBand="0" w:noVBand="0"/>
              </w:tblPrEx>
              <w:trPr>
                <w:trHeight w:val="578"/>
              </w:trPr>
              <w:tc>
                <w:tcPr>
                  <w:tcW w:w="2984" w:type="dxa"/>
                </w:tcPr>
                <w:p w14:paraId="306F26C2" w14:textId="7D5EDC90" w:rsidR="00DA253F" w:rsidRPr="00796B20" w:rsidRDefault="00D16C97" w:rsidP="004C0D9F">
                  <w:pPr>
                    <w:pStyle w:val="ListParagraph"/>
                    <w:ind w:left="0"/>
                    <w:rPr>
                      <w:color w:val="548AB7" w:themeColor="accent1" w:themeShade="BF"/>
                      <w:sz w:val="22"/>
                      <w:szCs w:val="28"/>
                    </w:rPr>
                  </w:pPr>
                  <w:r w:rsidRPr="00796B20">
                    <w:rPr>
                      <w:color w:val="59473F" w:themeColor="text2" w:themeShade="BF"/>
                      <w:sz w:val="22"/>
                      <w:szCs w:val="28"/>
                    </w:rPr>
                    <w:t>S</w:t>
                  </w:r>
                  <w:r w:rsidR="00EA09C8" w:rsidRPr="00796B20">
                    <w:rPr>
                      <w:color w:val="59473F" w:themeColor="text2" w:themeShade="BF"/>
                      <w:sz w:val="22"/>
                      <w:szCs w:val="28"/>
                    </w:rPr>
                    <w:t>QL</w:t>
                  </w:r>
                </w:p>
              </w:tc>
              <w:tc>
                <w:tcPr>
                  <w:tcW w:w="2984" w:type="dxa"/>
                </w:tcPr>
                <w:p w14:paraId="51FED32B" w14:textId="295BE32D" w:rsidR="00DA253F" w:rsidRPr="00796B20" w:rsidRDefault="00451C0A" w:rsidP="004C0D9F">
                  <w:pPr>
                    <w:pStyle w:val="ListParagraph"/>
                    <w:ind w:left="0"/>
                    <w:rPr>
                      <w:color w:val="548AB7" w:themeColor="accent1" w:themeShade="BF"/>
                      <w:sz w:val="22"/>
                      <w:szCs w:val="28"/>
                    </w:rPr>
                  </w:pPr>
                  <w:r w:rsidRPr="00796B20">
                    <w:rPr>
                      <w:color w:val="3B2F2A" w:themeColor="text2" w:themeShade="80"/>
                      <w:sz w:val="22"/>
                      <w:szCs w:val="28"/>
                    </w:rPr>
                    <w:t>SQ</w:t>
                  </w:r>
                  <w:r w:rsidR="003F05E7" w:rsidRPr="00796B20">
                    <w:rPr>
                      <w:color w:val="3B2F2A" w:themeColor="text2" w:themeShade="80"/>
                      <w:sz w:val="22"/>
                      <w:szCs w:val="28"/>
                    </w:rPr>
                    <w:t>L+</w:t>
                  </w:r>
                </w:p>
              </w:tc>
            </w:tr>
          </w:tbl>
          <w:p w14:paraId="479092C4" w14:textId="77777777" w:rsidR="00314225" w:rsidRPr="00314225" w:rsidRDefault="00314225" w:rsidP="004C0D9F">
            <w:pPr>
              <w:rPr>
                <w:sz w:val="24"/>
              </w:rPr>
            </w:pPr>
          </w:p>
          <w:p w14:paraId="0CD3BD1D" w14:textId="2971AF7A" w:rsidR="00285222" w:rsidRPr="00FB4838" w:rsidRDefault="00307FE9" w:rsidP="004C0D9F">
            <w:pPr>
              <w:pStyle w:val="ListParagraph"/>
              <w:numPr>
                <w:ilvl w:val="0"/>
                <w:numId w:val="19"/>
              </w:numPr>
              <w:rPr>
                <w:color w:val="7030A0"/>
                <w:sz w:val="28"/>
                <w:szCs w:val="24"/>
                <w14:textFill>
                  <w14:gradFill>
                    <w14:gsLst>
                      <w14:gs w14:pos="0">
                        <w14:srgbClr w14:val="7030A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030A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030A0">
                          <w14:shade w14:val="100000"/>
                          <w14:satMod w14:val="115000"/>
                        </w14:srgbClr>
                      </w14:gs>
                    </w14:gsLst>
                    <w14:lin w14:ang="13500000" w14:scaled="0"/>
                  </w14:gradFill>
                </w14:textFill>
              </w:rPr>
            </w:pPr>
            <w:r w:rsidRPr="00FB4838">
              <w:rPr>
                <w:color w:val="7030A0"/>
                <w:sz w:val="28"/>
                <w:szCs w:val="24"/>
                <w14:textFill>
                  <w14:gradFill>
                    <w14:gsLst>
                      <w14:gs w14:pos="0">
                        <w14:srgbClr w14:val="7030A0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030A0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030A0">
                          <w14:shade w14:val="100000"/>
                          <w14:satMod w14:val="115000"/>
                        </w14:srgbClr>
                      </w14:gs>
                    </w14:gsLst>
                    <w14:lin w14:ang="13500000" w14:scaled="0"/>
                  </w14:gradFill>
                </w14:textFill>
              </w:rPr>
              <w:t>Python</w:t>
            </w:r>
          </w:p>
          <w:p w14:paraId="389C5F50" w14:textId="3F637CC4" w:rsidR="00B94467" w:rsidRPr="004656E7" w:rsidRDefault="00B94467" w:rsidP="004C0D9F">
            <w:pPr>
              <w:pStyle w:val="ListParagraph"/>
              <w:numPr>
                <w:ilvl w:val="0"/>
                <w:numId w:val="23"/>
              </w:numPr>
              <w:rPr>
                <w:sz w:val="24"/>
              </w:rPr>
            </w:pPr>
            <w:r w:rsidRPr="004656E7">
              <w:rPr>
                <w:sz w:val="24"/>
              </w:rPr>
              <w:t>knowledge on Variables</w:t>
            </w:r>
            <w:r w:rsidR="00261318" w:rsidRPr="004656E7">
              <w:rPr>
                <w:sz w:val="24"/>
              </w:rPr>
              <w:t>,</w:t>
            </w:r>
            <w:r w:rsidRPr="004656E7">
              <w:rPr>
                <w:sz w:val="24"/>
              </w:rPr>
              <w:t xml:space="preserve"> Identifiers</w:t>
            </w:r>
            <w:r w:rsidR="00C9379A" w:rsidRPr="004656E7">
              <w:rPr>
                <w:sz w:val="24"/>
              </w:rPr>
              <w:t>, identifier</w:t>
            </w:r>
            <w:r w:rsidRPr="004656E7">
              <w:rPr>
                <w:sz w:val="24"/>
              </w:rPr>
              <w:t xml:space="preserve"> rules</w:t>
            </w:r>
            <w:r w:rsidR="00C9379A" w:rsidRPr="004656E7">
              <w:rPr>
                <w:sz w:val="24"/>
              </w:rPr>
              <w:t>.</w:t>
            </w:r>
          </w:p>
          <w:p w14:paraId="779DBE85" w14:textId="100D4E85" w:rsidR="00C9379A" w:rsidRPr="004656E7" w:rsidRDefault="00C9379A" w:rsidP="004C0D9F">
            <w:pPr>
              <w:pStyle w:val="ListParagraph"/>
              <w:numPr>
                <w:ilvl w:val="0"/>
                <w:numId w:val="23"/>
              </w:numPr>
              <w:rPr>
                <w:sz w:val="24"/>
              </w:rPr>
            </w:pPr>
            <w:r w:rsidRPr="004656E7">
              <w:rPr>
                <w:sz w:val="24"/>
              </w:rPr>
              <w:t xml:space="preserve">Knowledge on data types </w:t>
            </w:r>
          </w:p>
          <w:p w14:paraId="62015687" w14:textId="77777777" w:rsidR="00B94467" w:rsidRPr="004656E7" w:rsidRDefault="00B94467" w:rsidP="004C0D9F">
            <w:pPr>
              <w:pStyle w:val="ListParagraph"/>
              <w:numPr>
                <w:ilvl w:val="0"/>
                <w:numId w:val="23"/>
              </w:numPr>
              <w:rPr>
                <w:sz w:val="24"/>
              </w:rPr>
            </w:pPr>
            <w:r w:rsidRPr="004656E7">
              <w:rPr>
                <w:sz w:val="24"/>
              </w:rPr>
              <w:t>knowledge to write pattern programs &amp; number programs</w:t>
            </w:r>
          </w:p>
          <w:p w14:paraId="0BA103CA" w14:textId="058C9102" w:rsidR="00CF2A49" w:rsidRPr="004656E7" w:rsidRDefault="00B94467" w:rsidP="00796B20">
            <w:pPr>
              <w:pStyle w:val="ListParagraph"/>
              <w:numPr>
                <w:ilvl w:val="0"/>
                <w:numId w:val="23"/>
              </w:numPr>
              <w:rPr>
                <w:sz w:val="24"/>
              </w:rPr>
            </w:pPr>
            <w:r w:rsidRPr="004656E7">
              <w:rPr>
                <w:sz w:val="24"/>
              </w:rPr>
              <w:t>knowledge on functions &amp; recursion</w:t>
            </w:r>
          </w:p>
          <w:p w14:paraId="5839F5C1" w14:textId="3B1B230A" w:rsidR="009C4248" w:rsidRDefault="00B94467" w:rsidP="00CF2A49">
            <w:pPr>
              <w:pStyle w:val="ListParagraph"/>
              <w:numPr>
                <w:ilvl w:val="0"/>
                <w:numId w:val="23"/>
              </w:numPr>
              <w:rPr>
                <w:sz w:val="24"/>
              </w:rPr>
            </w:pPr>
            <w:r w:rsidRPr="004656E7">
              <w:rPr>
                <w:sz w:val="24"/>
              </w:rPr>
              <w:t>knowledge on Oops</w:t>
            </w:r>
          </w:p>
          <w:p w14:paraId="1A53ABCA" w14:textId="1206896D" w:rsidR="00974109" w:rsidRPr="00033777" w:rsidRDefault="00033777" w:rsidP="00033777">
            <w:pPr>
              <w:pStyle w:val="ListParagraph"/>
              <w:numPr>
                <w:ilvl w:val="0"/>
                <w:numId w:val="23"/>
              </w:numPr>
              <w:rPr>
                <w:sz w:val="24"/>
              </w:rPr>
            </w:pPr>
            <w:r w:rsidRPr="004656E7">
              <w:rPr>
                <w:sz w:val="24"/>
              </w:rPr>
              <w:t>Knowledge on design patterns [Singleton, Decora</w:t>
            </w:r>
            <w:r w:rsidR="00763F08">
              <w:rPr>
                <w:sz w:val="24"/>
              </w:rPr>
              <w:t>tor]</w:t>
            </w:r>
          </w:p>
        </w:tc>
        <w:tc>
          <w:tcPr>
            <w:tcW w:w="718" w:type="dxa"/>
            <w:shd w:val="clear" w:color="auto" w:fill="auto"/>
          </w:tcPr>
          <w:p w14:paraId="7D67B9FD" w14:textId="77777777" w:rsidR="007A0806" w:rsidRPr="0026608A" w:rsidRDefault="007A0806" w:rsidP="004C0D9F">
            <w:pPr>
              <w:rPr>
                <w:sz w:val="16"/>
                <w:szCs w:val="14"/>
              </w:rPr>
            </w:pPr>
          </w:p>
        </w:tc>
      </w:tr>
    </w:tbl>
    <w:p w14:paraId="0721366E" w14:textId="17AA396A" w:rsidR="00974109" w:rsidRPr="00974109" w:rsidRDefault="00974109" w:rsidP="00974109"/>
    <w:p w14:paraId="30A61EBE" w14:textId="77777777" w:rsidR="00974109" w:rsidRPr="00974109" w:rsidRDefault="00974109" w:rsidP="00974109"/>
    <w:p w14:paraId="50BA2CF2" w14:textId="77777777" w:rsidR="00974109" w:rsidRPr="00974109" w:rsidRDefault="00974109" w:rsidP="00974109"/>
    <w:p w14:paraId="0F471EFE" w14:textId="77777777" w:rsidR="00CB7703" w:rsidRDefault="00CB7703" w:rsidP="00763F08"/>
    <w:p w14:paraId="1FD2C755" w14:textId="09FECE90" w:rsidR="00763F08" w:rsidRPr="00763F08" w:rsidRDefault="00763F08" w:rsidP="00CB7703">
      <w:pPr>
        <w:pStyle w:val="ListParagraph"/>
        <w:numPr>
          <w:ilvl w:val="0"/>
          <w:numId w:val="23"/>
        </w:numPr>
      </w:pPr>
      <w:r w:rsidRPr="00CB7703">
        <w:rPr>
          <w:sz w:val="24"/>
        </w:rPr>
        <w:t>Knowledge on exception handling</w:t>
      </w:r>
    </w:p>
    <w:p w14:paraId="7435CC36" w14:textId="77777777" w:rsidR="00763F08" w:rsidRPr="00974109" w:rsidRDefault="00763F08" w:rsidP="00CB7703">
      <w:pPr>
        <w:pStyle w:val="ListParagraph"/>
        <w:numPr>
          <w:ilvl w:val="0"/>
          <w:numId w:val="23"/>
        </w:numPr>
      </w:pPr>
      <w:r w:rsidRPr="00CB7703">
        <w:rPr>
          <w:sz w:val="24"/>
        </w:rPr>
        <w:t>Knowledge on file handling</w:t>
      </w:r>
    </w:p>
    <w:p w14:paraId="4EE826A2" w14:textId="77777777" w:rsidR="00763F08" w:rsidRPr="00CB7703" w:rsidRDefault="00763F08" w:rsidP="00CB7703">
      <w:pPr>
        <w:framePr w:hSpace="180" w:wrap="around" w:hAnchor="page" w:x="56" w:y="-931"/>
        <w:ind w:left="709"/>
        <w:rPr>
          <w:sz w:val="24"/>
        </w:rPr>
      </w:pPr>
    </w:p>
    <w:p w14:paraId="2B2BC763" w14:textId="2902716E" w:rsidR="00974109" w:rsidRDefault="00974109" w:rsidP="00974109">
      <w:pPr>
        <w:tabs>
          <w:tab w:val="left" w:pos="9180"/>
        </w:tabs>
      </w:pPr>
      <w:r>
        <w:tab/>
      </w:r>
    </w:p>
    <w:p w14:paraId="408123AA" w14:textId="77777777" w:rsidR="00D91D89" w:rsidRPr="004656E7" w:rsidRDefault="00D91D89" w:rsidP="00D91D89">
      <w:pPr>
        <w:pStyle w:val="ListParagraph"/>
        <w:numPr>
          <w:ilvl w:val="0"/>
          <w:numId w:val="19"/>
        </w:numPr>
        <w:rPr>
          <w:color w:val="7030A0"/>
          <w:sz w:val="32"/>
          <w:szCs w:val="28"/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</w:pPr>
      <w:r w:rsidRPr="004656E7">
        <w:rPr>
          <w:color w:val="7030A0"/>
          <w:sz w:val="32"/>
          <w:szCs w:val="28"/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  <w:t>Web technology</w:t>
      </w:r>
    </w:p>
    <w:p w14:paraId="35420E45" w14:textId="77777777" w:rsidR="00D91D89" w:rsidRPr="004656E7" w:rsidRDefault="00D91D89" w:rsidP="00D91D89">
      <w:pPr>
        <w:pStyle w:val="ListParagraph"/>
        <w:numPr>
          <w:ilvl w:val="0"/>
          <w:numId w:val="15"/>
        </w:numPr>
        <w:rPr>
          <w:color w:val="503D1B" w:themeColor="background2" w:themeShade="40"/>
          <w:sz w:val="28"/>
          <w:szCs w:val="36"/>
        </w:rPr>
      </w:pPr>
      <w:r w:rsidRPr="004656E7">
        <w:rPr>
          <w:color w:val="503D1B" w:themeColor="background2" w:themeShade="40"/>
          <w:sz w:val="28"/>
          <w:szCs w:val="36"/>
        </w:rPr>
        <w:t>html</w:t>
      </w:r>
    </w:p>
    <w:p w14:paraId="422A3AEB" w14:textId="77777777" w:rsidR="00D91D89" w:rsidRPr="004656E7" w:rsidRDefault="00D91D89" w:rsidP="00D91D89">
      <w:pPr>
        <w:pStyle w:val="ListParagraph"/>
        <w:numPr>
          <w:ilvl w:val="0"/>
          <w:numId w:val="23"/>
        </w:numPr>
        <w:rPr>
          <w:sz w:val="24"/>
        </w:rPr>
      </w:pPr>
      <w:r w:rsidRPr="004656E7">
        <w:rPr>
          <w:sz w:val="24"/>
        </w:rPr>
        <w:t>Knowledge on html tags, class, Id</w:t>
      </w:r>
    </w:p>
    <w:p w14:paraId="692318A5" w14:textId="77777777" w:rsidR="00D91D89" w:rsidRPr="004656E7" w:rsidRDefault="00D91D89" w:rsidP="00D91D89">
      <w:pPr>
        <w:pStyle w:val="ListParagraph"/>
        <w:numPr>
          <w:ilvl w:val="0"/>
          <w:numId w:val="23"/>
        </w:numPr>
        <w:rPr>
          <w:sz w:val="24"/>
        </w:rPr>
      </w:pPr>
      <w:r w:rsidRPr="004656E7">
        <w:rPr>
          <w:sz w:val="24"/>
        </w:rPr>
        <w:t>Knowledge on attributes</w:t>
      </w:r>
    </w:p>
    <w:p w14:paraId="02755287" w14:textId="77777777" w:rsidR="00D91D89" w:rsidRPr="004656E7" w:rsidRDefault="00D91D89" w:rsidP="00D91D89">
      <w:pPr>
        <w:pStyle w:val="ListParagraph"/>
        <w:numPr>
          <w:ilvl w:val="0"/>
          <w:numId w:val="23"/>
        </w:numPr>
        <w:rPr>
          <w:sz w:val="24"/>
        </w:rPr>
      </w:pPr>
      <w:r w:rsidRPr="004656E7">
        <w:rPr>
          <w:sz w:val="24"/>
        </w:rPr>
        <w:t>Image handling</w:t>
      </w:r>
    </w:p>
    <w:p w14:paraId="69EBBDB0" w14:textId="77777777" w:rsidR="00D91D89" w:rsidRPr="004656E7" w:rsidRDefault="00D91D89" w:rsidP="00D91D89">
      <w:pPr>
        <w:pStyle w:val="ListParagraph"/>
        <w:numPr>
          <w:ilvl w:val="0"/>
          <w:numId w:val="23"/>
        </w:numPr>
        <w:rPr>
          <w:sz w:val="28"/>
          <w:szCs w:val="24"/>
        </w:rPr>
      </w:pPr>
      <w:r w:rsidRPr="004656E7">
        <w:rPr>
          <w:sz w:val="24"/>
        </w:rPr>
        <w:t>Html tables, forms</w:t>
      </w:r>
    </w:p>
    <w:p w14:paraId="13D8EF12" w14:textId="77777777" w:rsidR="00D91D89" w:rsidRPr="004656E7" w:rsidRDefault="00D91D89" w:rsidP="00D91D89">
      <w:pPr>
        <w:pStyle w:val="ListParagraph"/>
        <w:numPr>
          <w:ilvl w:val="0"/>
          <w:numId w:val="15"/>
        </w:numPr>
        <w:rPr>
          <w:color w:val="503D1B" w:themeColor="background2" w:themeShade="40"/>
          <w:sz w:val="28"/>
          <w:szCs w:val="36"/>
        </w:rPr>
      </w:pPr>
      <w:r w:rsidRPr="004656E7">
        <w:rPr>
          <w:color w:val="503D1B" w:themeColor="background2" w:themeShade="40"/>
          <w:sz w:val="28"/>
          <w:szCs w:val="36"/>
        </w:rPr>
        <w:t>CSS</w:t>
      </w:r>
    </w:p>
    <w:p w14:paraId="04583FC3" w14:textId="77777777" w:rsidR="00D91D89" w:rsidRPr="004656E7" w:rsidRDefault="00D91D89" w:rsidP="00D91D89">
      <w:pPr>
        <w:pStyle w:val="ListParagraph"/>
        <w:numPr>
          <w:ilvl w:val="0"/>
          <w:numId w:val="23"/>
        </w:numPr>
        <w:rPr>
          <w:sz w:val="24"/>
        </w:rPr>
      </w:pPr>
      <w:r w:rsidRPr="004656E7">
        <w:rPr>
          <w:sz w:val="24"/>
        </w:rPr>
        <w:t>knowledge on internal and external style sheet</w:t>
      </w:r>
    </w:p>
    <w:p w14:paraId="4892D47C" w14:textId="77777777" w:rsidR="00D91D89" w:rsidRPr="004656E7" w:rsidRDefault="00D91D89" w:rsidP="00D91D89">
      <w:pPr>
        <w:pStyle w:val="ListParagraph"/>
        <w:numPr>
          <w:ilvl w:val="0"/>
          <w:numId w:val="23"/>
        </w:numPr>
        <w:rPr>
          <w:sz w:val="24"/>
        </w:rPr>
      </w:pPr>
      <w:r w:rsidRPr="004656E7">
        <w:rPr>
          <w:sz w:val="24"/>
        </w:rPr>
        <w:t>knowledge on box model</w:t>
      </w:r>
    </w:p>
    <w:p w14:paraId="43EE7F2D" w14:textId="77777777" w:rsidR="00D91D89" w:rsidRPr="004656E7" w:rsidRDefault="00D91D89" w:rsidP="00D91D89">
      <w:pPr>
        <w:pStyle w:val="ListParagraph"/>
        <w:numPr>
          <w:ilvl w:val="0"/>
          <w:numId w:val="23"/>
        </w:numPr>
        <w:rPr>
          <w:sz w:val="24"/>
        </w:rPr>
      </w:pPr>
      <w:r w:rsidRPr="004656E7">
        <w:rPr>
          <w:sz w:val="24"/>
        </w:rPr>
        <w:t>knowledge on preparing web pages (responsive, static, dynamic)</w:t>
      </w:r>
    </w:p>
    <w:p w14:paraId="2F91AAEE" w14:textId="77777777" w:rsidR="00D91D89" w:rsidRPr="004656E7" w:rsidRDefault="00D91D89" w:rsidP="00D91D89">
      <w:pPr>
        <w:pStyle w:val="ListParagraph"/>
        <w:numPr>
          <w:ilvl w:val="0"/>
          <w:numId w:val="23"/>
        </w:numPr>
        <w:rPr>
          <w:sz w:val="24"/>
        </w:rPr>
      </w:pPr>
      <w:r w:rsidRPr="004656E7">
        <w:rPr>
          <w:sz w:val="24"/>
        </w:rPr>
        <w:t>knowledge on bootstrap</w:t>
      </w:r>
    </w:p>
    <w:p w14:paraId="02572E2D" w14:textId="77777777" w:rsidR="00D91D89" w:rsidRPr="004656E7" w:rsidRDefault="00D91D89" w:rsidP="00D91D89">
      <w:pPr>
        <w:rPr>
          <w:color w:val="7030A0"/>
          <w:sz w:val="28"/>
          <w:szCs w:val="24"/>
        </w:rPr>
      </w:pPr>
    </w:p>
    <w:p w14:paraId="65933349" w14:textId="77777777" w:rsidR="00D91D89" w:rsidRPr="004656E7" w:rsidRDefault="00D91D89" w:rsidP="00D91D89">
      <w:pPr>
        <w:pStyle w:val="ListParagraph"/>
        <w:numPr>
          <w:ilvl w:val="0"/>
          <w:numId w:val="19"/>
        </w:numPr>
        <w:rPr>
          <w:color w:val="7030A0"/>
          <w:sz w:val="32"/>
          <w:szCs w:val="28"/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</w:pPr>
      <w:r w:rsidRPr="004656E7">
        <w:rPr>
          <w:color w:val="7030A0"/>
          <w:sz w:val="32"/>
          <w:szCs w:val="28"/>
          <w14:textFill>
            <w14:gradFill>
              <w14:gsLst>
                <w14:gs w14:pos="0">
                  <w14:srgbClr w14:val="7030A0">
                    <w14:shade w14:val="30000"/>
                    <w14:satMod w14:val="115000"/>
                  </w14:srgbClr>
                </w14:gs>
                <w14:gs w14:pos="50000">
                  <w14:srgbClr w14:val="7030A0">
                    <w14:shade w14:val="67500"/>
                    <w14:satMod w14:val="115000"/>
                  </w14:srgbClr>
                </w14:gs>
                <w14:gs w14:pos="100000">
                  <w14:srgbClr w14:val="7030A0">
                    <w14:shade w14:val="100000"/>
                    <w14:satMod w14:val="115000"/>
                  </w14:srgbClr>
                </w14:gs>
              </w14:gsLst>
              <w14:lin w14:ang="13500000" w14:scaled="0"/>
            </w14:gradFill>
          </w14:textFill>
        </w:rPr>
        <w:t>SQL</w:t>
      </w:r>
    </w:p>
    <w:p w14:paraId="5B23678A" w14:textId="77777777" w:rsidR="00D91D89" w:rsidRPr="004656E7" w:rsidRDefault="00D91D89" w:rsidP="00D91D89">
      <w:pPr>
        <w:pStyle w:val="ListParagraph"/>
        <w:numPr>
          <w:ilvl w:val="0"/>
          <w:numId w:val="24"/>
        </w:numPr>
        <w:rPr>
          <w:sz w:val="24"/>
        </w:rPr>
      </w:pPr>
      <w:r w:rsidRPr="004656E7">
        <w:rPr>
          <w:sz w:val="24"/>
        </w:rPr>
        <w:t>Knowledge on data types</w:t>
      </w:r>
    </w:p>
    <w:p w14:paraId="7847F8D0" w14:textId="77777777" w:rsidR="00D91D89" w:rsidRPr="004656E7" w:rsidRDefault="00D91D89" w:rsidP="00D91D89">
      <w:pPr>
        <w:pStyle w:val="ListParagraph"/>
        <w:numPr>
          <w:ilvl w:val="0"/>
          <w:numId w:val="24"/>
        </w:numPr>
        <w:rPr>
          <w:sz w:val="24"/>
        </w:rPr>
      </w:pPr>
      <w:r w:rsidRPr="004656E7">
        <w:rPr>
          <w:sz w:val="24"/>
        </w:rPr>
        <w:t>Knowledge on operators</w:t>
      </w:r>
    </w:p>
    <w:p w14:paraId="7C21420A" w14:textId="77777777" w:rsidR="00D91D89" w:rsidRPr="004656E7" w:rsidRDefault="00D91D89" w:rsidP="00D91D89">
      <w:pPr>
        <w:pStyle w:val="ListParagraph"/>
        <w:numPr>
          <w:ilvl w:val="0"/>
          <w:numId w:val="24"/>
        </w:numPr>
        <w:rPr>
          <w:sz w:val="24"/>
        </w:rPr>
      </w:pPr>
      <w:r w:rsidRPr="004656E7">
        <w:rPr>
          <w:sz w:val="24"/>
        </w:rPr>
        <w:t>Knowledge on sub query languages</w:t>
      </w:r>
    </w:p>
    <w:p w14:paraId="6A138E1D" w14:textId="011B265C" w:rsidR="00D91D89" w:rsidRPr="00FB19A4" w:rsidRDefault="00D91D89" w:rsidP="00D91D89">
      <w:pPr>
        <w:pStyle w:val="ListParagraph"/>
        <w:numPr>
          <w:ilvl w:val="0"/>
          <w:numId w:val="24"/>
        </w:numPr>
        <w:rPr>
          <w:sz w:val="24"/>
        </w:rPr>
      </w:pPr>
      <w:r w:rsidRPr="004656E7">
        <w:rPr>
          <w:sz w:val="24"/>
        </w:rPr>
        <w:t>SQL functions</w:t>
      </w:r>
    </w:p>
    <w:p w14:paraId="0B3FEEE4" w14:textId="299E0367" w:rsidR="00D91D89" w:rsidRDefault="00D91D89" w:rsidP="00D91D89">
      <w:pPr>
        <w:rPr>
          <w:rFonts w:asciiTheme="majorHAnsi" w:eastAsiaTheme="majorEastAsia" w:hAnsiTheme="majorHAnsi" w:cstheme="majorBidi"/>
          <w:b/>
          <w:bCs/>
          <w:caps/>
          <w:color w:val="20190B" w:themeColor="background2" w:themeShade="1A"/>
          <w:sz w:val="16"/>
          <w:szCs w:val="14"/>
        </w:rPr>
      </w:pPr>
    </w:p>
    <w:p w14:paraId="2EBC5A13" w14:textId="6921120F" w:rsidR="00D91D89" w:rsidRDefault="003D44FD" w:rsidP="00D91D89">
      <w:pPr>
        <w:rPr>
          <w:rFonts w:asciiTheme="majorHAnsi" w:eastAsiaTheme="majorEastAsia" w:hAnsiTheme="majorHAnsi" w:cstheme="majorBidi"/>
          <w:b/>
          <w:bCs/>
          <w:caps/>
          <w:color w:val="00B0F0"/>
          <w:sz w:val="20"/>
          <w:szCs w:val="18"/>
        </w:rPr>
      </w:pPr>
      <w:r>
        <w:rPr>
          <w:rFonts w:asciiTheme="majorHAnsi" w:eastAsiaTheme="majorEastAsia" w:hAnsiTheme="majorHAnsi" w:cstheme="majorBidi"/>
          <w:b/>
          <w:bCs/>
          <w:caps/>
          <w:color w:val="00B0F0"/>
          <w:sz w:val="20"/>
          <w:szCs w:val="18"/>
        </w:rPr>
        <w:t xml:space="preserve">    </w:t>
      </w:r>
      <w:r w:rsidR="00D91D89" w:rsidRPr="00876321">
        <w:rPr>
          <w:rFonts w:asciiTheme="majorHAnsi" w:eastAsiaTheme="majorEastAsia" w:hAnsiTheme="majorHAnsi" w:cstheme="majorBidi"/>
          <w:b/>
          <w:bCs/>
          <w:caps/>
          <w:color w:val="00B0F0"/>
          <w:sz w:val="20"/>
          <w:szCs w:val="18"/>
        </w:rPr>
        <w:t>DECLARATION</w:t>
      </w:r>
    </w:p>
    <w:p w14:paraId="0AD85C0E" w14:textId="34BEBC9D" w:rsidR="00D91D89" w:rsidRPr="00876321" w:rsidRDefault="003D44FD" w:rsidP="00D91D89">
      <w:pPr>
        <w:rPr>
          <w:rFonts w:asciiTheme="majorHAnsi" w:eastAsiaTheme="majorEastAsia" w:hAnsiTheme="majorHAnsi" w:cstheme="majorBidi"/>
          <w:b/>
          <w:bCs/>
          <w:caps/>
          <w:color w:val="00B0F0"/>
          <w:sz w:val="20"/>
          <w:szCs w:val="18"/>
        </w:rPr>
      </w:pPr>
      <w:r>
        <w:rPr>
          <w:rFonts w:asciiTheme="majorHAnsi" w:eastAsiaTheme="majorEastAsia" w:hAnsiTheme="majorHAnsi" w:cstheme="majorBidi"/>
          <w:b/>
          <w:bCs/>
          <w:caps/>
          <w:noProof/>
          <w:color w:val="00B0F0"/>
          <w:sz w:val="20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34C54A" wp14:editId="09D34174">
                <wp:simplePos x="0" y="0"/>
                <wp:positionH relativeFrom="column">
                  <wp:posOffset>43732</wp:posOffset>
                </wp:positionH>
                <wp:positionV relativeFrom="paragraph">
                  <wp:posOffset>64577</wp:posOffset>
                </wp:positionV>
                <wp:extent cx="5844098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409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BBF180" id="Straight Connector 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5.1pt" to="463.6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" strokecolor="#94b6d2 [3204]" strokeweight="1pt">
                <v:stroke joinstyle="miter"/>
              </v:line>
            </w:pict>
          </mc:Fallback>
        </mc:AlternateContent>
      </w:r>
    </w:p>
    <w:p w14:paraId="4644B849" w14:textId="77777777" w:rsidR="00517F53" w:rsidRDefault="00D91D89" w:rsidP="00D91D89">
      <w:pPr>
        <w:rPr>
          <w:sz w:val="28"/>
          <w:szCs w:val="24"/>
        </w:rPr>
      </w:pPr>
      <w:r w:rsidRPr="00876321">
        <w:rPr>
          <w:sz w:val="28"/>
          <w:szCs w:val="24"/>
        </w:rPr>
        <w:t xml:space="preserve">       </w:t>
      </w:r>
    </w:p>
    <w:p w14:paraId="29502DB3" w14:textId="21B920E7" w:rsidR="00D91D89" w:rsidRDefault="00517F53" w:rsidP="00D91D89">
      <w:pPr>
        <w:rPr>
          <w:sz w:val="28"/>
          <w:szCs w:val="24"/>
        </w:rPr>
      </w:pPr>
      <w:r>
        <w:rPr>
          <w:sz w:val="28"/>
          <w:szCs w:val="24"/>
        </w:rPr>
        <w:t xml:space="preserve">          </w:t>
      </w:r>
      <w:r w:rsidR="00D91D89" w:rsidRPr="00876321">
        <w:rPr>
          <w:sz w:val="28"/>
          <w:szCs w:val="24"/>
        </w:rPr>
        <w:t xml:space="preserve"> I hereby</w:t>
      </w:r>
      <w:r w:rsidR="00D91D89" w:rsidRPr="00876321">
        <w:rPr>
          <w:rFonts w:asciiTheme="majorHAnsi" w:eastAsiaTheme="majorEastAsia" w:hAnsiTheme="majorHAnsi" w:cstheme="majorBidi"/>
          <w:b/>
          <w:bCs/>
          <w:caps/>
          <w:color w:val="20190B" w:themeColor="background2" w:themeShade="1A"/>
          <w:sz w:val="28"/>
          <w:szCs w:val="24"/>
        </w:rPr>
        <w:t xml:space="preserve"> </w:t>
      </w:r>
      <w:r w:rsidR="00D91D89" w:rsidRPr="00876321">
        <w:rPr>
          <w:sz w:val="28"/>
          <w:szCs w:val="24"/>
        </w:rPr>
        <w:t>declare that the details and information given above is true to the best of my knowledge</w:t>
      </w:r>
      <w:r>
        <w:rPr>
          <w:sz w:val="28"/>
          <w:szCs w:val="24"/>
        </w:rPr>
        <w:t>.</w:t>
      </w:r>
    </w:p>
    <w:p w14:paraId="6D8F915B" w14:textId="77777777" w:rsidR="00517F53" w:rsidRDefault="00517F53" w:rsidP="00D91D89">
      <w:pPr>
        <w:rPr>
          <w:sz w:val="28"/>
          <w:szCs w:val="24"/>
        </w:rPr>
      </w:pPr>
    </w:p>
    <w:p w14:paraId="26015135" w14:textId="77777777" w:rsidR="00D3631E" w:rsidRDefault="00D3631E" w:rsidP="00D91D89">
      <w:pPr>
        <w:rPr>
          <w:sz w:val="28"/>
          <w:szCs w:val="24"/>
        </w:rPr>
      </w:pPr>
    </w:p>
    <w:p w14:paraId="42B04F44" w14:textId="77777777" w:rsidR="00D3631E" w:rsidRDefault="00D3631E" w:rsidP="00D91D89">
      <w:pPr>
        <w:rPr>
          <w:sz w:val="28"/>
          <w:szCs w:val="24"/>
        </w:rPr>
      </w:pPr>
    </w:p>
    <w:p w14:paraId="2E5AA2B7" w14:textId="77777777" w:rsidR="00A65675" w:rsidRDefault="00A65675" w:rsidP="00D91D89">
      <w:pPr>
        <w:rPr>
          <w:sz w:val="28"/>
          <w:szCs w:val="24"/>
        </w:rPr>
      </w:pPr>
    </w:p>
    <w:p w14:paraId="26D4B3CE" w14:textId="7E44BEDA" w:rsidR="00D3631E" w:rsidRDefault="00D3631E" w:rsidP="00D91D89">
      <w:pPr>
        <w:rPr>
          <w:sz w:val="28"/>
          <w:szCs w:val="24"/>
        </w:rPr>
      </w:pPr>
      <w:r>
        <w:rPr>
          <w:sz w:val="28"/>
          <w:szCs w:val="24"/>
        </w:rPr>
        <w:t>Date:</w:t>
      </w:r>
    </w:p>
    <w:p w14:paraId="644193E3" w14:textId="77777777" w:rsidR="00D3631E" w:rsidRDefault="00D3631E" w:rsidP="00D91D89">
      <w:pPr>
        <w:rPr>
          <w:sz w:val="28"/>
          <w:szCs w:val="24"/>
        </w:rPr>
      </w:pPr>
    </w:p>
    <w:p w14:paraId="3FC5BF9C" w14:textId="77777777" w:rsidR="00D3631E" w:rsidRDefault="00D3631E" w:rsidP="00D91D89">
      <w:pPr>
        <w:rPr>
          <w:sz w:val="28"/>
          <w:szCs w:val="24"/>
        </w:rPr>
      </w:pPr>
    </w:p>
    <w:p w14:paraId="68738489" w14:textId="4FE2E737" w:rsidR="00D3631E" w:rsidRDefault="00D3631E" w:rsidP="00D91D89">
      <w:pPr>
        <w:rPr>
          <w:sz w:val="28"/>
          <w:szCs w:val="24"/>
        </w:rPr>
      </w:pPr>
      <w:r>
        <w:rPr>
          <w:sz w:val="28"/>
          <w:szCs w:val="24"/>
        </w:rPr>
        <w:t>Place:</w:t>
      </w:r>
    </w:p>
    <w:p w14:paraId="293FCBFB" w14:textId="77777777" w:rsidR="00D3631E" w:rsidRDefault="00D3631E" w:rsidP="00D91D89">
      <w:pPr>
        <w:rPr>
          <w:sz w:val="28"/>
          <w:szCs w:val="24"/>
        </w:rPr>
      </w:pPr>
    </w:p>
    <w:p w14:paraId="0833E0F2" w14:textId="77777777" w:rsidR="008E375D" w:rsidRDefault="00D3631E" w:rsidP="008E375D">
      <w:pPr>
        <w:rPr>
          <w:sz w:val="28"/>
          <w:szCs w:val="24"/>
        </w:rPr>
      </w:pPr>
      <w:r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  <w:r w:rsidR="008E375D">
        <w:rPr>
          <w:sz w:val="28"/>
          <w:szCs w:val="24"/>
        </w:rPr>
        <w:tab/>
      </w:r>
    </w:p>
    <w:p w14:paraId="68FCED21" w14:textId="1C3068DF" w:rsidR="00D3631E" w:rsidRDefault="008E375D" w:rsidP="008E375D">
      <w:pPr>
        <w:ind w:left="7200" w:firstLine="720"/>
        <w:rPr>
          <w:sz w:val="28"/>
          <w:szCs w:val="24"/>
        </w:rPr>
      </w:pPr>
      <w:r>
        <w:rPr>
          <w:sz w:val="28"/>
          <w:szCs w:val="24"/>
        </w:rPr>
        <w:t>S</w:t>
      </w:r>
      <w:r w:rsidR="00D3631E">
        <w:rPr>
          <w:sz w:val="28"/>
          <w:szCs w:val="24"/>
        </w:rPr>
        <w:t>ignature</w:t>
      </w:r>
    </w:p>
    <w:p w14:paraId="13319539" w14:textId="77777777" w:rsidR="00D3631E" w:rsidRDefault="00D3631E" w:rsidP="00D91D89">
      <w:pPr>
        <w:rPr>
          <w:sz w:val="28"/>
          <w:szCs w:val="24"/>
        </w:rPr>
      </w:pPr>
    </w:p>
    <w:p w14:paraId="71D45566" w14:textId="77777777" w:rsidR="00D3631E" w:rsidRPr="00876321" w:rsidRDefault="00D3631E" w:rsidP="00D91D89">
      <w:pPr>
        <w:rPr>
          <w:sz w:val="28"/>
          <w:szCs w:val="24"/>
        </w:rPr>
      </w:pPr>
    </w:p>
    <w:p w14:paraId="03F5F0BE" w14:textId="77777777" w:rsidR="00D91D89" w:rsidRPr="00876321" w:rsidRDefault="00D91D89" w:rsidP="00D91D89">
      <w:pPr>
        <w:rPr>
          <w:sz w:val="28"/>
          <w:szCs w:val="24"/>
        </w:rPr>
      </w:pPr>
    </w:p>
    <w:p w14:paraId="2BBB55DE" w14:textId="77777777" w:rsidR="00D91D89" w:rsidRPr="00D91D89" w:rsidRDefault="00D91D89" w:rsidP="00D91D89">
      <w:pPr>
        <w:rPr>
          <w:lang w:val="en-IN"/>
        </w:rPr>
      </w:pPr>
    </w:p>
    <w:sectPr w:rsidR="00D91D89" w:rsidRPr="00D91D89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A875F" w14:textId="77777777" w:rsidR="00C21A58" w:rsidRDefault="00C21A58" w:rsidP="000C45FF">
      <w:r>
        <w:separator/>
      </w:r>
    </w:p>
  </w:endnote>
  <w:endnote w:type="continuationSeparator" w:id="0">
    <w:p w14:paraId="748120C7" w14:textId="77777777" w:rsidR="00C21A58" w:rsidRDefault="00C21A5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5D9D4" w14:textId="77777777" w:rsidR="00C21A58" w:rsidRDefault="00C21A58" w:rsidP="000C45FF">
      <w:r>
        <w:separator/>
      </w:r>
    </w:p>
  </w:footnote>
  <w:footnote w:type="continuationSeparator" w:id="0">
    <w:p w14:paraId="7501E8DD" w14:textId="77777777" w:rsidR="00C21A58" w:rsidRDefault="00C21A5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6041" w14:textId="1CAFFAEB" w:rsidR="00D0128A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E598E54" wp14:editId="67B24F26">
          <wp:simplePos x="0" y="0"/>
          <wp:positionH relativeFrom="page">
            <wp:posOffset>2761</wp:posOffset>
          </wp:positionH>
          <wp:positionV relativeFrom="page">
            <wp:posOffset>629230</wp:posOffset>
          </wp:positionV>
          <wp:extent cx="7259752" cy="9754870"/>
          <wp:effectExtent l="0" t="0" r="0" b="0"/>
          <wp:wrapNone/>
          <wp:docPr id="4" name="Graphic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59752" cy="97548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8268F"/>
    <w:multiLevelType w:val="hybridMultilevel"/>
    <w:tmpl w:val="0EEE0E9C"/>
    <w:lvl w:ilvl="0" w:tplc="40090009">
      <w:start w:val="1"/>
      <w:numFmt w:val="bullet"/>
      <w:lvlText w:val=""/>
      <w:lvlJc w:val="left"/>
      <w:pPr>
        <w:ind w:left="-215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-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7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4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21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</w:abstractNum>
  <w:abstractNum w:abstractNumId="1" w15:restartNumberingAfterBreak="0">
    <w:nsid w:val="177B051A"/>
    <w:multiLevelType w:val="hybridMultilevel"/>
    <w:tmpl w:val="1B96ADA2"/>
    <w:lvl w:ilvl="0" w:tplc="4009000B">
      <w:start w:val="1"/>
      <w:numFmt w:val="bullet"/>
      <w:lvlText w:val=""/>
      <w:lvlJc w:val="left"/>
      <w:pPr>
        <w:ind w:left="2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2" w15:restartNumberingAfterBreak="0">
    <w:nsid w:val="1B7C0C29"/>
    <w:multiLevelType w:val="multilevel"/>
    <w:tmpl w:val="40090021"/>
    <w:lvl w:ilvl="0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D1C0446"/>
    <w:multiLevelType w:val="hybridMultilevel"/>
    <w:tmpl w:val="2F985ABA"/>
    <w:lvl w:ilvl="0" w:tplc="4009000B">
      <w:start w:val="1"/>
      <w:numFmt w:val="bullet"/>
      <w:lvlText w:val=""/>
      <w:lvlJc w:val="left"/>
      <w:pPr>
        <w:ind w:left="117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4" w15:restartNumberingAfterBreak="0">
    <w:nsid w:val="24DD735C"/>
    <w:multiLevelType w:val="hybridMultilevel"/>
    <w:tmpl w:val="D6F6294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A1D87"/>
    <w:multiLevelType w:val="hybridMultilevel"/>
    <w:tmpl w:val="061E2776"/>
    <w:lvl w:ilvl="0" w:tplc="4009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66" w:hanging="360"/>
      </w:pPr>
      <w:rPr>
        <w:rFonts w:ascii="Wingdings" w:hAnsi="Wingdings" w:hint="default"/>
      </w:rPr>
    </w:lvl>
  </w:abstractNum>
  <w:abstractNum w:abstractNumId="6" w15:restartNumberingAfterBreak="0">
    <w:nsid w:val="26DF7F33"/>
    <w:multiLevelType w:val="hybridMultilevel"/>
    <w:tmpl w:val="3F2873DA"/>
    <w:lvl w:ilvl="0" w:tplc="4009000B">
      <w:start w:val="1"/>
      <w:numFmt w:val="bullet"/>
      <w:lvlText w:val=""/>
      <w:lvlJc w:val="left"/>
      <w:pPr>
        <w:ind w:left="136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7" w15:restartNumberingAfterBreak="0">
    <w:nsid w:val="2A262357"/>
    <w:multiLevelType w:val="hybridMultilevel"/>
    <w:tmpl w:val="1F9887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A18CB"/>
    <w:multiLevelType w:val="hybridMultilevel"/>
    <w:tmpl w:val="F5F6862E"/>
    <w:lvl w:ilvl="0" w:tplc="4009000F">
      <w:start w:val="1"/>
      <w:numFmt w:val="decimal"/>
      <w:lvlText w:val="%1."/>
      <w:lvlJc w:val="left"/>
      <w:pPr>
        <w:ind w:left="1380" w:hanging="360"/>
      </w:p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 w15:restartNumberingAfterBreak="0">
    <w:nsid w:val="33B44529"/>
    <w:multiLevelType w:val="hybridMultilevel"/>
    <w:tmpl w:val="5D643CCC"/>
    <w:lvl w:ilvl="0" w:tplc="40090001">
      <w:start w:val="1"/>
      <w:numFmt w:val="bullet"/>
      <w:lvlText w:val=""/>
      <w:lvlJc w:val="left"/>
      <w:pPr>
        <w:ind w:left="24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10" w15:restartNumberingAfterBreak="0">
    <w:nsid w:val="37C65CDB"/>
    <w:multiLevelType w:val="hybridMultilevel"/>
    <w:tmpl w:val="2F9CCA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11E8F"/>
    <w:multiLevelType w:val="hybridMultilevel"/>
    <w:tmpl w:val="149CFD10"/>
    <w:lvl w:ilvl="0" w:tplc="4009000B">
      <w:start w:val="1"/>
      <w:numFmt w:val="bullet"/>
      <w:lvlText w:val=""/>
      <w:lvlJc w:val="left"/>
      <w:pPr>
        <w:ind w:left="21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12" w15:restartNumberingAfterBreak="0">
    <w:nsid w:val="3E2B2A36"/>
    <w:multiLevelType w:val="hybridMultilevel"/>
    <w:tmpl w:val="C73852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17401F"/>
    <w:multiLevelType w:val="hybridMultilevel"/>
    <w:tmpl w:val="4ED4AD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4861D2"/>
    <w:multiLevelType w:val="hybridMultilevel"/>
    <w:tmpl w:val="2C22A18C"/>
    <w:lvl w:ilvl="0" w:tplc="4009000B">
      <w:start w:val="1"/>
      <w:numFmt w:val="bullet"/>
      <w:lvlText w:val=""/>
      <w:lvlJc w:val="left"/>
      <w:pPr>
        <w:ind w:left="16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 w15:restartNumberingAfterBreak="0">
    <w:nsid w:val="46A72834"/>
    <w:multiLevelType w:val="hybridMultilevel"/>
    <w:tmpl w:val="330812DC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6" w:hanging="360"/>
      </w:pPr>
      <w:rPr>
        <w:rFonts w:ascii="Wingdings" w:hAnsi="Wingdings" w:hint="default"/>
      </w:rPr>
    </w:lvl>
  </w:abstractNum>
  <w:abstractNum w:abstractNumId="16" w15:restartNumberingAfterBreak="0">
    <w:nsid w:val="485C2EE5"/>
    <w:multiLevelType w:val="hybridMultilevel"/>
    <w:tmpl w:val="2988CE8C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870119"/>
    <w:multiLevelType w:val="hybridMultilevel"/>
    <w:tmpl w:val="1146248A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8" w15:restartNumberingAfterBreak="0">
    <w:nsid w:val="5D0F5EFC"/>
    <w:multiLevelType w:val="hybridMultilevel"/>
    <w:tmpl w:val="49EC2FB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FA36D8"/>
    <w:multiLevelType w:val="hybridMultilevel"/>
    <w:tmpl w:val="8E26B6D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0C5FFF"/>
    <w:multiLevelType w:val="hybridMultilevel"/>
    <w:tmpl w:val="199CE308"/>
    <w:lvl w:ilvl="0" w:tplc="4009000B">
      <w:start w:val="1"/>
      <w:numFmt w:val="bullet"/>
      <w:lvlText w:val=""/>
      <w:lvlJc w:val="left"/>
      <w:pPr>
        <w:ind w:left="23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1" w15:restartNumberingAfterBreak="0">
    <w:nsid w:val="611A6655"/>
    <w:multiLevelType w:val="hybridMultilevel"/>
    <w:tmpl w:val="128AAEE2"/>
    <w:lvl w:ilvl="0" w:tplc="40090001">
      <w:start w:val="1"/>
      <w:numFmt w:val="bullet"/>
      <w:lvlText w:val=""/>
      <w:lvlJc w:val="left"/>
      <w:pPr>
        <w:ind w:left="215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</w:abstractNum>
  <w:abstractNum w:abstractNumId="22" w15:restartNumberingAfterBreak="0">
    <w:nsid w:val="66BF6963"/>
    <w:multiLevelType w:val="hybridMultilevel"/>
    <w:tmpl w:val="9642CAB6"/>
    <w:lvl w:ilvl="0" w:tplc="40090001">
      <w:start w:val="1"/>
      <w:numFmt w:val="bullet"/>
      <w:lvlText w:val=""/>
      <w:lvlJc w:val="left"/>
      <w:pPr>
        <w:ind w:left="224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09" w:hanging="360"/>
      </w:pPr>
      <w:rPr>
        <w:rFonts w:ascii="Wingdings" w:hAnsi="Wingdings" w:hint="default"/>
      </w:rPr>
    </w:lvl>
  </w:abstractNum>
  <w:abstractNum w:abstractNumId="23" w15:restartNumberingAfterBreak="0">
    <w:nsid w:val="6B2D58D5"/>
    <w:multiLevelType w:val="hybridMultilevel"/>
    <w:tmpl w:val="5CB88C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3E59A2"/>
    <w:multiLevelType w:val="hybridMultilevel"/>
    <w:tmpl w:val="EC96E9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003C42"/>
    <w:multiLevelType w:val="hybridMultilevel"/>
    <w:tmpl w:val="03E4B3FA"/>
    <w:lvl w:ilvl="0" w:tplc="4009000B">
      <w:start w:val="1"/>
      <w:numFmt w:val="bullet"/>
      <w:lvlText w:val=""/>
      <w:lvlJc w:val="left"/>
      <w:pPr>
        <w:ind w:left="1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6" w15:restartNumberingAfterBreak="0">
    <w:nsid w:val="77D45EA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356738103">
    <w:abstractNumId w:val="10"/>
  </w:num>
  <w:num w:numId="2" w16cid:durableId="254166771">
    <w:abstractNumId w:val="3"/>
  </w:num>
  <w:num w:numId="3" w16cid:durableId="173962452">
    <w:abstractNumId w:val="13"/>
  </w:num>
  <w:num w:numId="4" w16cid:durableId="1477720432">
    <w:abstractNumId w:val="14"/>
  </w:num>
  <w:num w:numId="5" w16cid:durableId="515703523">
    <w:abstractNumId w:val="20"/>
  </w:num>
  <w:num w:numId="6" w16cid:durableId="2099058928">
    <w:abstractNumId w:val="25"/>
  </w:num>
  <w:num w:numId="7" w16cid:durableId="1350911302">
    <w:abstractNumId w:val="17"/>
  </w:num>
  <w:num w:numId="8" w16cid:durableId="656689667">
    <w:abstractNumId w:val="7"/>
  </w:num>
  <w:num w:numId="9" w16cid:durableId="1404333399">
    <w:abstractNumId w:val="19"/>
  </w:num>
  <w:num w:numId="10" w16cid:durableId="1031150597">
    <w:abstractNumId w:val="8"/>
  </w:num>
  <w:num w:numId="11" w16cid:durableId="1526601033">
    <w:abstractNumId w:val="11"/>
  </w:num>
  <w:num w:numId="12" w16cid:durableId="639119512">
    <w:abstractNumId w:val="21"/>
  </w:num>
  <w:num w:numId="13" w16cid:durableId="893734178">
    <w:abstractNumId w:val="22"/>
  </w:num>
  <w:num w:numId="14" w16cid:durableId="893807399">
    <w:abstractNumId w:val="1"/>
  </w:num>
  <w:num w:numId="15" w16cid:durableId="1028608233">
    <w:abstractNumId w:val="9"/>
  </w:num>
  <w:num w:numId="16" w16cid:durableId="1133985000">
    <w:abstractNumId w:val="12"/>
  </w:num>
  <w:num w:numId="17" w16cid:durableId="88894490">
    <w:abstractNumId w:val="18"/>
  </w:num>
  <w:num w:numId="18" w16cid:durableId="450828178">
    <w:abstractNumId w:val="26"/>
  </w:num>
  <w:num w:numId="19" w16cid:durableId="2001077531">
    <w:abstractNumId w:val="2"/>
  </w:num>
  <w:num w:numId="20" w16cid:durableId="1809936623">
    <w:abstractNumId w:val="16"/>
  </w:num>
  <w:num w:numId="21" w16cid:durableId="1429618034">
    <w:abstractNumId w:val="0"/>
  </w:num>
  <w:num w:numId="22" w16cid:durableId="1587229219">
    <w:abstractNumId w:val="4"/>
  </w:num>
  <w:num w:numId="23" w16cid:durableId="295718698">
    <w:abstractNumId w:val="15"/>
  </w:num>
  <w:num w:numId="24" w16cid:durableId="606933200">
    <w:abstractNumId w:val="5"/>
  </w:num>
  <w:num w:numId="25" w16cid:durableId="1155796893">
    <w:abstractNumId w:val="6"/>
  </w:num>
  <w:num w:numId="26" w16cid:durableId="1144473113">
    <w:abstractNumId w:val="23"/>
  </w:num>
  <w:num w:numId="27" w16cid:durableId="204486379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ocumentProtection w:edit="readOnly" w:enforcement="1" w:cryptProviderType="rsaAES" w:cryptAlgorithmClass="hash" w:cryptAlgorithmType="typeAny" w:cryptAlgorithmSid="14" w:cryptSpinCount="100000" w:hash="443SzONSCoFxr03ni1clGocfhBWfVSkvlfzv/XRbnvPWeWpKtmCIBa1OjHQwIt0MJweaH0d3LInMpX1ju12cTQ==" w:salt="7WRActTT71h/5CK2/DV/OA==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CA7"/>
    <w:rsid w:val="00003F20"/>
    <w:rsid w:val="000114FA"/>
    <w:rsid w:val="000134EC"/>
    <w:rsid w:val="00014B4A"/>
    <w:rsid w:val="00032ACA"/>
    <w:rsid w:val="00033777"/>
    <w:rsid w:val="00036450"/>
    <w:rsid w:val="000365A7"/>
    <w:rsid w:val="00043B6B"/>
    <w:rsid w:val="00056462"/>
    <w:rsid w:val="00062378"/>
    <w:rsid w:val="00066F69"/>
    <w:rsid w:val="00066FAD"/>
    <w:rsid w:val="000674F9"/>
    <w:rsid w:val="000679D1"/>
    <w:rsid w:val="000716C1"/>
    <w:rsid w:val="000730D9"/>
    <w:rsid w:val="00073B09"/>
    <w:rsid w:val="00094499"/>
    <w:rsid w:val="00094553"/>
    <w:rsid w:val="00097192"/>
    <w:rsid w:val="000B4DA0"/>
    <w:rsid w:val="000C45FF"/>
    <w:rsid w:val="000C6C10"/>
    <w:rsid w:val="000D1E7D"/>
    <w:rsid w:val="000D36C3"/>
    <w:rsid w:val="000E278D"/>
    <w:rsid w:val="000E2A01"/>
    <w:rsid w:val="000E2CC2"/>
    <w:rsid w:val="000E3FD1"/>
    <w:rsid w:val="000E5F2D"/>
    <w:rsid w:val="000E7A35"/>
    <w:rsid w:val="000F394B"/>
    <w:rsid w:val="000F3972"/>
    <w:rsid w:val="001029EE"/>
    <w:rsid w:val="00105905"/>
    <w:rsid w:val="00106A7F"/>
    <w:rsid w:val="00107651"/>
    <w:rsid w:val="00110305"/>
    <w:rsid w:val="00112054"/>
    <w:rsid w:val="001317D8"/>
    <w:rsid w:val="0013608A"/>
    <w:rsid w:val="00137C1D"/>
    <w:rsid w:val="00140ACB"/>
    <w:rsid w:val="00140E01"/>
    <w:rsid w:val="00145353"/>
    <w:rsid w:val="001525E1"/>
    <w:rsid w:val="00153773"/>
    <w:rsid w:val="001578D7"/>
    <w:rsid w:val="00157975"/>
    <w:rsid w:val="00157EC1"/>
    <w:rsid w:val="00161988"/>
    <w:rsid w:val="00167243"/>
    <w:rsid w:val="0016789E"/>
    <w:rsid w:val="001722EC"/>
    <w:rsid w:val="00172595"/>
    <w:rsid w:val="00180329"/>
    <w:rsid w:val="00180C97"/>
    <w:rsid w:val="00183C9E"/>
    <w:rsid w:val="00184180"/>
    <w:rsid w:val="0019001F"/>
    <w:rsid w:val="00196303"/>
    <w:rsid w:val="0019742F"/>
    <w:rsid w:val="001979FD"/>
    <w:rsid w:val="001A17AC"/>
    <w:rsid w:val="001A6FFA"/>
    <w:rsid w:val="001A74A5"/>
    <w:rsid w:val="001A79A4"/>
    <w:rsid w:val="001B0F9D"/>
    <w:rsid w:val="001B2ABD"/>
    <w:rsid w:val="001B4E25"/>
    <w:rsid w:val="001C1DF7"/>
    <w:rsid w:val="001C3E97"/>
    <w:rsid w:val="001D30D5"/>
    <w:rsid w:val="001D4430"/>
    <w:rsid w:val="001D6D2F"/>
    <w:rsid w:val="001E0391"/>
    <w:rsid w:val="001E1759"/>
    <w:rsid w:val="001E58A7"/>
    <w:rsid w:val="001E7740"/>
    <w:rsid w:val="001E7FB0"/>
    <w:rsid w:val="001F08F8"/>
    <w:rsid w:val="001F1ECC"/>
    <w:rsid w:val="001F2BFC"/>
    <w:rsid w:val="001F7194"/>
    <w:rsid w:val="001F7C5F"/>
    <w:rsid w:val="002034A9"/>
    <w:rsid w:val="002035F2"/>
    <w:rsid w:val="00203FB3"/>
    <w:rsid w:val="00207792"/>
    <w:rsid w:val="00211E3D"/>
    <w:rsid w:val="00216111"/>
    <w:rsid w:val="00227736"/>
    <w:rsid w:val="00231BAD"/>
    <w:rsid w:val="002400EB"/>
    <w:rsid w:val="00240C26"/>
    <w:rsid w:val="00240DF1"/>
    <w:rsid w:val="002444D4"/>
    <w:rsid w:val="0024682C"/>
    <w:rsid w:val="00256CF7"/>
    <w:rsid w:val="00261023"/>
    <w:rsid w:val="00261318"/>
    <w:rsid w:val="00261FAC"/>
    <w:rsid w:val="00264A24"/>
    <w:rsid w:val="0026608A"/>
    <w:rsid w:val="002677E9"/>
    <w:rsid w:val="00272C82"/>
    <w:rsid w:val="00273224"/>
    <w:rsid w:val="002760C5"/>
    <w:rsid w:val="002801F7"/>
    <w:rsid w:val="0028104A"/>
    <w:rsid w:val="00281FD5"/>
    <w:rsid w:val="002832DD"/>
    <w:rsid w:val="00284725"/>
    <w:rsid w:val="00285222"/>
    <w:rsid w:val="00286ECE"/>
    <w:rsid w:val="002871F2"/>
    <w:rsid w:val="002874A6"/>
    <w:rsid w:val="002952A4"/>
    <w:rsid w:val="002A4ACB"/>
    <w:rsid w:val="002B663D"/>
    <w:rsid w:val="002B665A"/>
    <w:rsid w:val="002B6DFA"/>
    <w:rsid w:val="002C0755"/>
    <w:rsid w:val="002D09A6"/>
    <w:rsid w:val="002D2540"/>
    <w:rsid w:val="002E6106"/>
    <w:rsid w:val="002F4B4B"/>
    <w:rsid w:val="002F5B6E"/>
    <w:rsid w:val="002F6C8A"/>
    <w:rsid w:val="0030481B"/>
    <w:rsid w:val="00304D3D"/>
    <w:rsid w:val="00305928"/>
    <w:rsid w:val="00307FE9"/>
    <w:rsid w:val="00314225"/>
    <w:rsid w:val="003156FC"/>
    <w:rsid w:val="00322A72"/>
    <w:rsid w:val="003254B5"/>
    <w:rsid w:val="00334DF1"/>
    <w:rsid w:val="00335A25"/>
    <w:rsid w:val="0033693D"/>
    <w:rsid w:val="0034056C"/>
    <w:rsid w:val="00340839"/>
    <w:rsid w:val="003409AA"/>
    <w:rsid w:val="00341A16"/>
    <w:rsid w:val="003450A6"/>
    <w:rsid w:val="00347396"/>
    <w:rsid w:val="00354B97"/>
    <w:rsid w:val="00363CA1"/>
    <w:rsid w:val="00365451"/>
    <w:rsid w:val="0037121F"/>
    <w:rsid w:val="003750CE"/>
    <w:rsid w:val="00376FA4"/>
    <w:rsid w:val="0038443B"/>
    <w:rsid w:val="003910D8"/>
    <w:rsid w:val="003922D3"/>
    <w:rsid w:val="0039507C"/>
    <w:rsid w:val="0039679F"/>
    <w:rsid w:val="003A0F5D"/>
    <w:rsid w:val="003A2E3B"/>
    <w:rsid w:val="003A37A2"/>
    <w:rsid w:val="003A4143"/>
    <w:rsid w:val="003A6B7D"/>
    <w:rsid w:val="003B06CA"/>
    <w:rsid w:val="003B4EF5"/>
    <w:rsid w:val="003D1035"/>
    <w:rsid w:val="003D44FD"/>
    <w:rsid w:val="003D7E7A"/>
    <w:rsid w:val="003E1849"/>
    <w:rsid w:val="003E311B"/>
    <w:rsid w:val="003E3C78"/>
    <w:rsid w:val="003E556D"/>
    <w:rsid w:val="003F05E7"/>
    <w:rsid w:val="003F534D"/>
    <w:rsid w:val="003F5FA7"/>
    <w:rsid w:val="00402864"/>
    <w:rsid w:val="004071FC"/>
    <w:rsid w:val="0041122D"/>
    <w:rsid w:val="00413989"/>
    <w:rsid w:val="00416108"/>
    <w:rsid w:val="004269E5"/>
    <w:rsid w:val="00426C4D"/>
    <w:rsid w:val="00432EC8"/>
    <w:rsid w:val="00437A45"/>
    <w:rsid w:val="00437C09"/>
    <w:rsid w:val="00440264"/>
    <w:rsid w:val="00442242"/>
    <w:rsid w:val="004450FB"/>
    <w:rsid w:val="00445947"/>
    <w:rsid w:val="00445A17"/>
    <w:rsid w:val="00451C0A"/>
    <w:rsid w:val="0045392E"/>
    <w:rsid w:val="004566C7"/>
    <w:rsid w:val="00457071"/>
    <w:rsid w:val="0045785D"/>
    <w:rsid w:val="00457A13"/>
    <w:rsid w:val="004656E7"/>
    <w:rsid w:val="004677C2"/>
    <w:rsid w:val="004776FC"/>
    <w:rsid w:val="004800D7"/>
    <w:rsid w:val="004813B3"/>
    <w:rsid w:val="004833B3"/>
    <w:rsid w:val="0048485A"/>
    <w:rsid w:val="004866A4"/>
    <w:rsid w:val="00492DD6"/>
    <w:rsid w:val="00493B41"/>
    <w:rsid w:val="00496591"/>
    <w:rsid w:val="004A1581"/>
    <w:rsid w:val="004A22A8"/>
    <w:rsid w:val="004A22E0"/>
    <w:rsid w:val="004A3E86"/>
    <w:rsid w:val="004B71B2"/>
    <w:rsid w:val="004B79EC"/>
    <w:rsid w:val="004C0C74"/>
    <w:rsid w:val="004C0D9F"/>
    <w:rsid w:val="004C1ECE"/>
    <w:rsid w:val="004C63E4"/>
    <w:rsid w:val="004D0F50"/>
    <w:rsid w:val="004D174F"/>
    <w:rsid w:val="004D3011"/>
    <w:rsid w:val="004D3306"/>
    <w:rsid w:val="004D55D4"/>
    <w:rsid w:val="004E55DA"/>
    <w:rsid w:val="004E5B45"/>
    <w:rsid w:val="004F06EC"/>
    <w:rsid w:val="004F0FA4"/>
    <w:rsid w:val="004F1E36"/>
    <w:rsid w:val="00505EF5"/>
    <w:rsid w:val="0051124D"/>
    <w:rsid w:val="0051213C"/>
    <w:rsid w:val="00513A02"/>
    <w:rsid w:val="00517F53"/>
    <w:rsid w:val="00520D5C"/>
    <w:rsid w:val="00520DC9"/>
    <w:rsid w:val="005217B7"/>
    <w:rsid w:val="00522BD0"/>
    <w:rsid w:val="00523EB3"/>
    <w:rsid w:val="005262AC"/>
    <w:rsid w:val="00530C35"/>
    <w:rsid w:val="00535E32"/>
    <w:rsid w:val="00535E7C"/>
    <w:rsid w:val="00537BA3"/>
    <w:rsid w:val="00543588"/>
    <w:rsid w:val="00543E2B"/>
    <w:rsid w:val="00543E48"/>
    <w:rsid w:val="00547318"/>
    <w:rsid w:val="005536BC"/>
    <w:rsid w:val="00555B02"/>
    <w:rsid w:val="00567E20"/>
    <w:rsid w:val="00570C19"/>
    <w:rsid w:val="00572670"/>
    <w:rsid w:val="0057577A"/>
    <w:rsid w:val="005772DE"/>
    <w:rsid w:val="00580BBB"/>
    <w:rsid w:val="005814FA"/>
    <w:rsid w:val="00581AA1"/>
    <w:rsid w:val="00585FF3"/>
    <w:rsid w:val="00592CFE"/>
    <w:rsid w:val="005A0F09"/>
    <w:rsid w:val="005A230B"/>
    <w:rsid w:val="005A2435"/>
    <w:rsid w:val="005A5987"/>
    <w:rsid w:val="005B1B26"/>
    <w:rsid w:val="005B46C2"/>
    <w:rsid w:val="005C517D"/>
    <w:rsid w:val="005C6B8E"/>
    <w:rsid w:val="005D6AC7"/>
    <w:rsid w:val="005E39D5"/>
    <w:rsid w:val="005F57E8"/>
    <w:rsid w:val="005F6CCC"/>
    <w:rsid w:val="005F6FEC"/>
    <w:rsid w:val="00600670"/>
    <w:rsid w:val="00603E4D"/>
    <w:rsid w:val="006045E8"/>
    <w:rsid w:val="006053C1"/>
    <w:rsid w:val="00607F82"/>
    <w:rsid w:val="006136BE"/>
    <w:rsid w:val="0062123A"/>
    <w:rsid w:val="006223FA"/>
    <w:rsid w:val="00622E77"/>
    <w:rsid w:val="00625EDC"/>
    <w:rsid w:val="00626F1F"/>
    <w:rsid w:val="0063320E"/>
    <w:rsid w:val="00635747"/>
    <w:rsid w:val="0063748B"/>
    <w:rsid w:val="006464D6"/>
    <w:rsid w:val="00646E75"/>
    <w:rsid w:val="00647974"/>
    <w:rsid w:val="00650DE3"/>
    <w:rsid w:val="006513B6"/>
    <w:rsid w:val="00656C19"/>
    <w:rsid w:val="0065773A"/>
    <w:rsid w:val="00661720"/>
    <w:rsid w:val="00664461"/>
    <w:rsid w:val="00665CEF"/>
    <w:rsid w:val="00676BE5"/>
    <w:rsid w:val="006771D0"/>
    <w:rsid w:val="0068657F"/>
    <w:rsid w:val="00692914"/>
    <w:rsid w:val="006948FB"/>
    <w:rsid w:val="0069588B"/>
    <w:rsid w:val="006B18DF"/>
    <w:rsid w:val="006B7AB9"/>
    <w:rsid w:val="006C5460"/>
    <w:rsid w:val="006C572B"/>
    <w:rsid w:val="006D40F3"/>
    <w:rsid w:val="006E1B55"/>
    <w:rsid w:val="006E52B6"/>
    <w:rsid w:val="006E5616"/>
    <w:rsid w:val="006F02A4"/>
    <w:rsid w:val="006F0778"/>
    <w:rsid w:val="006F30BE"/>
    <w:rsid w:val="006F6F1D"/>
    <w:rsid w:val="00701CAE"/>
    <w:rsid w:val="0070765B"/>
    <w:rsid w:val="00715FCB"/>
    <w:rsid w:val="00720112"/>
    <w:rsid w:val="007215B0"/>
    <w:rsid w:val="0073730D"/>
    <w:rsid w:val="0074030D"/>
    <w:rsid w:val="00743101"/>
    <w:rsid w:val="00744364"/>
    <w:rsid w:val="00744614"/>
    <w:rsid w:val="00744E1D"/>
    <w:rsid w:val="007546AE"/>
    <w:rsid w:val="00763F08"/>
    <w:rsid w:val="00764C9F"/>
    <w:rsid w:val="007775E1"/>
    <w:rsid w:val="007867A0"/>
    <w:rsid w:val="00786FB3"/>
    <w:rsid w:val="00791948"/>
    <w:rsid w:val="007927F5"/>
    <w:rsid w:val="00796B20"/>
    <w:rsid w:val="007A0806"/>
    <w:rsid w:val="007A2A70"/>
    <w:rsid w:val="007A4A44"/>
    <w:rsid w:val="007A6E21"/>
    <w:rsid w:val="007A7C02"/>
    <w:rsid w:val="007B20BD"/>
    <w:rsid w:val="007B3422"/>
    <w:rsid w:val="007B64D6"/>
    <w:rsid w:val="007C16AF"/>
    <w:rsid w:val="007D310A"/>
    <w:rsid w:val="007D4C0C"/>
    <w:rsid w:val="007D6D22"/>
    <w:rsid w:val="007E0EE2"/>
    <w:rsid w:val="007E4C04"/>
    <w:rsid w:val="007E52E0"/>
    <w:rsid w:val="007E6D8A"/>
    <w:rsid w:val="007F057D"/>
    <w:rsid w:val="007F1156"/>
    <w:rsid w:val="00800B45"/>
    <w:rsid w:val="0080145B"/>
    <w:rsid w:val="00802CA0"/>
    <w:rsid w:val="008031A3"/>
    <w:rsid w:val="008031B3"/>
    <w:rsid w:val="00804CA3"/>
    <w:rsid w:val="008129E9"/>
    <w:rsid w:val="00812D15"/>
    <w:rsid w:val="00812F0B"/>
    <w:rsid w:val="00817F04"/>
    <w:rsid w:val="00820AC2"/>
    <w:rsid w:val="00821B97"/>
    <w:rsid w:val="008251C2"/>
    <w:rsid w:val="00832B56"/>
    <w:rsid w:val="008342DE"/>
    <w:rsid w:val="0083669E"/>
    <w:rsid w:val="0083760E"/>
    <w:rsid w:val="00841606"/>
    <w:rsid w:val="008437D6"/>
    <w:rsid w:val="00843CCB"/>
    <w:rsid w:val="00852D0D"/>
    <w:rsid w:val="008543D8"/>
    <w:rsid w:val="00855515"/>
    <w:rsid w:val="008601C6"/>
    <w:rsid w:val="0086151F"/>
    <w:rsid w:val="0086321D"/>
    <w:rsid w:val="00873C6D"/>
    <w:rsid w:val="00876321"/>
    <w:rsid w:val="00877D0D"/>
    <w:rsid w:val="0088270C"/>
    <w:rsid w:val="0088401B"/>
    <w:rsid w:val="00890B61"/>
    <w:rsid w:val="00890CA7"/>
    <w:rsid w:val="008951B6"/>
    <w:rsid w:val="008A1B8F"/>
    <w:rsid w:val="008A2233"/>
    <w:rsid w:val="008A4172"/>
    <w:rsid w:val="008B1AE2"/>
    <w:rsid w:val="008C2259"/>
    <w:rsid w:val="008C27FE"/>
    <w:rsid w:val="008C7DBF"/>
    <w:rsid w:val="008D5FD7"/>
    <w:rsid w:val="008D654E"/>
    <w:rsid w:val="008D68B2"/>
    <w:rsid w:val="008E375D"/>
    <w:rsid w:val="009001D9"/>
    <w:rsid w:val="00905A07"/>
    <w:rsid w:val="00907A87"/>
    <w:rsid w:val="00916ACA"/>
    <w:rsid w:val="009260CD"/>
    <w:rsid w:val="00926F18"/>
    <w:rsid w:val="00931B70"/>
    <w:rsid w:val="00933B67"/>
    <w:rsid w:val="00940A66"/>
    <w:rsid w:val="0094162D"/>
    <w:rsid w:val="00952C25"/>
    <w:rsid w:val="009563F3"/>
    <w:rsid w:val="009578A8"/>
    <w:rsid w:val="00965F6D"/>
    <w:rsid w:val="00974109"/>
    <w:rsid w:val="009744F7"/>
    <w:rsid w:val="0099295B"/>
    <w:rsid w:val="009947C7"/>
    <w:rsid w:val="009B11E7"/>
    <w:rsid w:val="009B4D34"/>
    <w:rsid w:val="009B65AC"/>
    <w:rsid w:val="009C3CB8"/>
    <w:rsid w:val="009C4248"/>
    <w:rsid w:val="009C765D"/>
    <w:rsid w:val="009C7ACD"/>
    <w:rsid w:val="009D48E0"/>
    <w:rsid w:val="009D507D"/>
    <w:rsid w:val="009E6573"/>
    <w:rsid w:val="009F61E3"/>
    <w:rsid w:val="00A004BF"/>
    <w:rsid w:val="00A02856"/>
    <w:rsid w:val="00A14C28"/>
    <w:rsid w:val="00A168C0"/>
    <w:rsid w:val="00A2118D"/>
    <w:rsid w:val="00A220C4"/>
    <w:rsid w:val="00A2276F"/>
    <w:rsid w:val="00A22E8B"/>
    <w:rsid w:val="00A30C4D"/>
    <w:rsid w:val="00A347BF"/>
    <w:rsid w:val="00A34EAA"/>
    <w:rsid w:val="00A373BF"/>
    <w:rsid w:val="00A37DDB"/>
    <w:rsid w:val="00A469B2"/>
    <w:rsid w:val="00A53CDD"/>
    <w:rsid w:val="00A609A5"/>
    <w:rsid w:val="00A6329C"/>
    <w:rsid w:val="00A65675"/>
    <w:rsid w:val="00A666E1"/>
    <w:rsid w:val="00A77021"/>
    <w:rsid w:val="00A93BF9"/>
    <w:rsid w:val="00A9519F"/>
    <w:rsid w:val="00AA330A"/>
    <w:rsid w:val="00AB2043"/>
    <w:rsid w:val="00AC4622"/>
    <w:rsid w:val="00AC51DB"/>
    <w:rsid w:val="00AD0A50"/>
    <w:rsid w:val="00AD0C08"/>
    <w:rsid w:val="00AD175E"/>
    <w:rsid w:val="00AD4C33"/>
    <w:rsid w:val="00AD51ED"/>
    <w:rsid w:val="00AD76E2"/>
    <w:rsid w:val="00AD7B58"/>
    <w:rsid w:val="00AE59D5"/>
    <w:rsid w:val="00AE70C0"/>
    <w:rsid w:val="00AE7DD0"/>
    <w:rsid w:val="00AF17F3"/>
    <w:rsid w:val="00B01522"/>
    <w:rsid w:val="00B06D31"/>
    <w:rsid w:val="00B071F4"/>
    <w:rsid w:val="00B20152"/>
    <w:rsid w:val="00B2378D"/>
    <w:rsid w:val="00B240E2"/>
    <w:rsid w:val="00B31964"/>
    <w:rsid w:val="00B359E4"/>
    <w:rsid w:val="00B417CD"/>
    <w:rsid w:val="00B532E5"/>
    <w:rsid w:val="00B57C01"/>
    <w:rsid w:val="00B57D52"/>
    <w:rsid w:val="00B57D98"/>
    <w:rsid w:val="00B60103"/>
    <w:rsid w:val="00B60198"/>
    <w:rsid w:val="00B60F47"/>
    <w:rsid w:val="00B70085"/>
    <w:rsid w:val="00B70850"/>
    <w:rsid w:val="00B71A6D"/>
    <w:rsid w:val="00B7451A"/>
    <w:rsid w:val="00B77160"/>
    <w:rsid w:val="00B818B6"/>
    <w:rsid w:val="00B8307E"/>
    <w:rsid w:val="00B841F1"/>
    <w:rsid w:val="00B94467"/>
    <w:rsid w:val="00B94F32"/>
    <w:rsid w:val="00B9652C"/>
    <w:rsid w:val="00B9719B"/>
    <w:rsid w:val="00BA1219"/>
    <w:rsid w:val="00BA5699"/>
    <w:rsid w:val="00BA7244"/>
    <w:rsid w:val="00BB196F"/>
    <w:rsid w:val="00BC6851"/>
    <w:rsid w:val="00BC75ED"/>
    <w:rsid w:val="00BD07CE"/>
    <w:rsid w:val="00BD3F98"/>
    <w:rsid w:val="00BE108B"/>
    <w:rsid w:val="00BE3021"/>
    <w:rsid w:val="00BE32E8"/>
    <w:rsid w:val="00BE413F"/>
    <w:rsid w:val="00BF11E8"/>
    <w:rsid w:val="00BF32D4"/>
    <w:rsid w:val="00C0357A"/>
    <w:rsid w:val="00C041C8"/>
    <w:rsid w:val="00C045EE"/>
    <w:rsid w:val="00C05CEA"/>
    <w:rsid w:val="00C05E1D"/>
    <w:rsid w:val="00C066B6"/>
    <w:rsid w:val="00C0703B"/>
    <w:rsid w:val="00C15708"/>
    <w:rsid w:val="00C21A58"/>
    <w:rsid w:val="00C22736"/>
    <w:rsid w:val="00C23404"/>
    <w:rsid w:val="00C24412"/>
    <w:rsid w:val="00C33486"/>
    <w:rsid w:val="00C3512D"/>
    <w:rsid w:val="00C3745D"/>
    <w:rsid w:val="00C37BA1"/>
    <w:rsid w:val="00C4240F"/>
    <w:rsid w:val="00C436C7"/>
    <w:rsid w:val="00C4674C"/>
    <w:rsid w:val="00C506CF"/>
    <w:rsid w:val="00C51646"/>
    <w:rsid w:val="00C54098"/>
    <w:rsid w:val="00C63D28"/>
    <w:rsid w:val="00C644C8"/>
    <w:rsid w:val="00C67CAB"/>
    <w:rsid w:val="00C72BED"/>
    <w:rsid w:val="00C753C4"/>
    <w:rsid w:val="00C76454"/>
    <w:rsid w:val="00C76BC1"/>
    <w:rsid w:val="00C779E5"/>
    <w:rsid w:val="00C81ABF"/>
    <w:rsid w:val="00C85D8E"/>
    <w:rsid w:val="00C86861"/>
    <w:rsid w:val="00C8695E"/>
    <w:rsid w:val="00C9379A"/>
    <w:rsid w:val="00C9578B"/>
    <w:rsid w:val="00C97EE6"/>
    <w:rsid w:val="00CB0055"/>
    <w:rsid w:val="00CB18EC"/>
    <w:rsid w:val="00CB7703"/>
    <w:rsid w:val="00CB7F76"/>
    <w:rsid w:val="00CC43F8"/>
    <w:rsid w:val="00CC6EB5"/>
    <w:rsid w:val="00CD3401"/>
    <w:rsid w:val="00CF0015"/>
    <w:rsid w:val="00CF1C79"/>
    <w:rsid w:val="00CF1F98"/>
    <w:rsid w:val="00CF261B"/>
    <w:rsid w:val="00CF2987"/>
    <w:rsid w:val="00CF2A49"/>
    <w:rsid w:val="00D0128A"/>
    <w:rsid w:val="00D020EC"/>
    <w:rsid w:val="00D051B1"/>
    <w:rsid w:val="00D0703F"/>
    <w:rsid w:val="00D101B1"/>
    <w:rsid w:val="00D10888"/>
    <w:rsid w:val="00D11282"/>
    <w:rsid w:val="00D118FA"/>
    <w:rsid w:val="00D16C97"/>
    <w:rsid w:val="00D20B56"/>
    <w:rsid w:val="00D20D2E"/>
    <w:rsid w:val="00D24119"/>
    <w:rsid w:val="00D2522B"/>
    <w:rsid w:val="00D320E9"/>
    <w:rsid w:val="00D3631E"/>
    <w:rsid w:val="00D368D1"/>
    <w:rsid w:val="00D422DE"/>
    <w:rsid w:val="00D42F4A"/>
    <w:rsid w:val="00D4730A"/>
    <w:rsid w:val="00D51433"/>
    <w:rsid w:val="00D5459D"/>
    <w:rsid w:val="00D55AEE"/>
    <w:rsid w:val="00D566AD"/>
    <w:rsid w:val="00D63023"/>
    <w:rsid w:val="00D63F0C"/>
    <w:rsid w:val="00D64A5D"/>
    <w:rsid w:val="00D67EB7"/>
    <w:rsid w:val="00D7190D"/>
    <w:rsid w:val="00D734C9"/>
    <w:rsid w:val="00D74321"/>
    <w:rsid w:val="00D74A12"/>
    <w:rsid w:val="00D83B7C"/>
    <w:rsid w:val="00D87DB8"/>
    <w:rsid w:val="00D903C6"/>
    <w:rsid w:val="00D91D89"/>
    <w:rsid w:val="00D91F8A"/>
    <w:rsid w:val="00DA1F4D"/>
    <w:rsid w:val="00DA253F"/>
    <w:rsid w:val="00DA385D"/>
    <w:rsid w:val="00DA3C50"/>
    <w:rsid w:val="00DC4FF8"/>
    <w:rsid w:val="00DC6374"/>
    <w:rsid w:val="00DD172A"/>
    <w:rsid w:val="00DD4FAD"/>
    <w:rsid w:val="00DD4FD2"/>
    <w:rsid w:val="00DD59D2"/>
    <w:rsid w:val="00DE3BF6"/>
    <w:rsid w:val="00DE6AAB"/>
    <w:rsid w:val="00DE7384"/>
    <w:rsid w:val="00DF40E0"/>
    <w:rsid w:val="00DF4F41"/>
    <w:rsid w:val="00DF5DF4"/>
    <w:rsid w:val="00DF6523"/>
    <w:rsid w:val="00DF687E"/>
    <w:rsid w:val="00DF7496"/>
    <w:rsid w:val="00E0445F"/>
    <w:rsid w:val="00E04DAF"/>
    <w:rsid w:val="00E1457F"/>
    <w:rsid w:val="00E22F96"/>
    <w:rsid w:val="00E25A26"/>
    <w:rsid w:val="00E300CF"/>
    <w:rsid w:val="00E31F73"/>
    <w:rsid w:val="00E4381A"/>
    <w:rsid w:val="00E47332"/>
    <w:rsid w:val="00E52B70"/>
    <w:rsid w:val="00E5311B"/>
    <w:rsid w:val="00E5363F"/>
    <w:rsid w:val="00E55793"/>
    <w:rsid w:val="00E55D74"/>
    <w:rsid w:val="00E56267"/>
    <w:rsid w:val="00E60B1B"/>
    <w:rsid w:val="00E61533"/>
    <w:rsid w:val="00E624A6"/>
    <w:rsid w:val="00E63406"/>
    <w:rsid w:val="00E71FBD"/>
    <w:rsid w:val="00E85138"/>
    <w:rsid w:val="00E92E54"/>
    <w:rsid w:val="00E96BB8"/>
    <w:rsid w:val="00EA09C8"/>
    <w:rsid w:val="00EA56DA"/>
    <w:rsid w:val="00EA698F"/>
    <w:rsid w:val="00EB3DA6"/>
    <w:rsid w:val="00EC0276"/>
    <w:rsid w:val="00EC7D8F"/>
    <w:rsid w:val="00ED0BB5"/>
    <w:rsid w:val="00ED55C2"/>
    <w:rsid w:val="00ED596C"/>
    <w:rsid w:val="00EF6B49"/>
    <w:rsid w:val="00F06517"/>
    <w:rsid w:val="00F105FB"/>
    <w:rsid w:val="00F141ED"/>
    <w:rsid w:val="00F20373"/>
    <w:rsid w:val="00F25548"/>
    <w:rsid w:val="00F307F5"/>
    <w:rsid w:val="00F3367B"/>
    <w:rsid w:val="00F40E63"/>
    <w:rsid w:val="00F44A10"/>
    <w:rsid w:val="00F479EB"/>
    <w:rsid w:val="00F5074E"/>
    <w:rsid w:val="00F51492"/>
    <w:rsid w:val="00F533E5"/>
    <w:rsid w:val="00F53665"/>
    <w:rsid w:val="00F541FF"/>
    <w:rsid w:val="00F60274"/>
    <w:rsid w:val="00F711DC"/>
    <w:rsid w:val="00F7218F"/>
    <w:rsid w:val="00F764AE"/>
    <w:rsid w:val="00F77FB9"/>
    <w:rsid w:val="00F856CC"/>
    <w:rsid w:val="00F93760"/>
    <w:rsid w:val="00FA13E1"/>
    <w:rsid w:val="00FA2015"/>
    <w:rsid w:val="00FA5169"/>
    <w:rsid w:val="00FA7551"/>
    <w:rsid w:val="00FB068F"/>
    <w:rsid w:val="00FB15A1"/>
    <w:rsid w:val="00FB19A4"/>
    <w:rsid w:val="00FB298D"/>
    <w:rsid w:val="00FB4838"/>
    <w:rsid w:val="00FB5DCB"/>
    <w:rsid w:val="00FB7B30"/>
    <w:rsid w:val="00FB7EBF"/>
    <w:rsid w:val="00FC15EB"/>
    <w:rsid w:val="00FC4A90"/>
    <w:rsid w:val="00FC6CCC"/>
    <w:rsid w:val="00FD3DBD"/>
    <w:rsid w:val="00FD5FD9"/>
    <w:rsid w:val="00FD7723"/>
    <w:rsid w:val="00FE0230"/>
    <w:rsid w:val="00FE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6A0FD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E04DAF"/>
    <w:pPr>
      <w:ind w:left="720"/>
      <w:contextualSpacing/>
    </w:pPr>
  </w:style>
  <w:style w:type="paragraph" w:styleId="Revision">
    <w:name w:val="Revision"/>
    <w:hidden/>
    <w:uiPriority w:val="99"/>
    <w:semiHidden/>
    <w:rsid w:val="0038443B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hivaramraj5596@gmail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va\AppData\Local\Microsoft\Office\16.0\DTS\en-US%7bA90E8903-E8D2-4E25-8F57-D071221007B6%7d\%7b4BD97C11-C01C-4B5D-A249-A97016C9EF5C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4E25145FA324911A3330DA743130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576DA9-6AFE-41C9-9E0E-7794D18FD0F9}"/>
      </w:docPartPr>
      <w:docPartBody>
        <w:p w:rsidR="000B260B" w:rsidRDefault="005D3156" w:rsidP="005D3156">
          <w:pPr>
            <w:pStyle w:val="24E25145FA324911A3330DA7431303B4"/>
          </w:pPr>
          <w:r w:rsidRPr="00CB0055">
            <w:t>Contact</w:t>
          </w:r>
        </w:p>
      </w:docPartBody>
    </w:docPart>
    <w:docPart>
      <w:docPartPr>
        <w:name w:val="1E472327ED754E87A4A3D2D4C2A84D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1CD0C5-978A-4EAD-BDF4-CDCEC86B0BCB}"/>
      </w:docPartPr>
      <w:docPartBody>
        <w:p w:rsidR="000B260B" w:rsidRDefault="005D3156" w:rsidP="005D3156">
          <w:pPr>
            <w:pStyle w:val="1E472327ED754E87A4A3D2D4C2A84D9F"/>
          </w:pPr>
          <w:r w:rsidRPr="004D3011">
            <w:t>PHONE:</w:t>
          </w:r>
        </w:p>
      </w:docPartBody>
    </w:docPart>
    <w:docPart>
      <w:docPartPr>
        <w:name w:val="6B54060FE8C24E8898989E5A31697F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083553-D523-4502-9C53-0047F3C19A2E}"/>
      </w:docPartPr>
      <w:docPartBody>
        <w:p w:rsidR="000B260B" w:rsidRDefault="005D3156" w:rsidP="005D3156">
          <w:pPr>
            <w:pStyle w:val="6B54060FE8C24E8898989E5A31697F1A"/>
          </w:pPr>
          <w:r w:rsidRPr="004D3011">
            <w:t>EMAIL:</w:t>
          </w:r>
        </w:p>
      </w:docPartBody>
    </w:docPart>
    <w:docPart>
      <w:docPartPr>
        <w:name w:val="68C222B92F894A809C7DB540608788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BEFE60-44B0-44E6-A29A-CD1A105A514A}"/>
      </w:docPartPr>
      <w:docPartBody>
        <w:p w:rsidR="000B260B" w:rsidRDefault="005D3156" w:rsidP="005D3156">
          <w:pPr>
            <w:pStyle w:val="68C222B92F894A809C7DB54060878896"/>
          </w:pPr>
          <w:r w:rsidRPr="00D5459D">
            <w:t>Profile</w:t>
          </w:r>
        </w:p>
      </w:docPartBody>
    </w:docPart>
    <w:docPart>
      <w:docPartPr>
        <w:name w:val="9EE3BDBE15134304A3E6B4A94CE679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AB4823-F1B0-4DB6-A405-D92880894750}"/>
      </w:docPartPr>
      <w:docPartBody>
        <w:p w:rsidR="000B260B" w:rsidRDefault="005D3156" w:rsidP="005D3156">
          <w:pPr>
            <w:pStyle w:val="9EE3BDBE15134304A3E6B4A94CE679FF"/>
          </w:pPr>
          <w:r w:rsidRPr="00CB0055">
            <w:t>Hobbies</w:t>
          </w:r>
        </w:p>
      </w:docPartBody>
    </w:docPart>
    <w:docPart>
      <w:docPartPr>
        <w:name w:val="B8D4EDC96E58463F9E0D18E364240D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DF3DA0-DC2E-4FDD-B563-7F18207A3136}"/>
      </w:docPartPr>
      <w:docPartBody>
        <w:p w:rsidR="000B260B" w:rsidRDefault="005D3156" w:rsidP="005D3156">
          <w:pPr>
            <w:pStyle w:val="B8D4EDC96E58463F9E0D18E364240DF6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Yu Gothic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974"/>
    <w:rsid w:val="000B260B"/>
    <w:rsid w:val="00263060"/>
    <w:rsid w:val="002F30EE"/>
    <w:rsid w:val="002F368F"/>
    <w:rsid w:val="004135C6"/>
    <w:rsid w:val="00484974"/>
    <w:rsid w:val="005D3156"/>
    <w:rsid w:val="006F61F2"/>
    <w:rsid w:val="0074295B"/>
    <w:rsid w:val="00794F5D"/>
    <w:rsid w:val="00A65BDF"/>
    <w:rsid w:val="00B663BF"/>
    <w:rsid w:val="00BC5D2E"/>
    <w:rsid w:val="00CF4B3E"/>
    <w:rsid w:val="00F6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24E25145FA324911A3330DA7431303B4">
    <w:name w:val="24E25145FA324911A3330DA7431303B4"/>
    <w:rsid w:val="005D3156"/>
  </w:style>
  <w:style w:type="paragraph" w:customStyle="1" w:styleId="1E472327ED754E87A4A3D2D4C2A84D9F">
    <w:name w:val="1E472327ED754E87A4A3D2D4C2A84D9F"/>
    <w:rsid w:val="005D3156"/>
  </w:style>
  <w:style w:type="paragraph" w:customStyle="1" w:styleId="6B54060FE8C24E8898989E5A31697F1A">
    <w:name w:val="6B54060FE8C24E8898989E5A31697F1A"/>
    <w:rsid w:val="005D3156"/>
  </w:style>
  <w:style w:type="paragraph" w:customStyle="1" w:styleId="68C222B92F894A809C7DB54060878896">
    <w:name w:val="68C222B92F894A809C7DB54060878896"/>
    <w:rsid w:val="005D3156"/>
  </w:style>
  <w:style w:type="paragraph" w:customStyle="1" w:styleId="9EE3BDBE15134304A3E6B4A94CE679FF">
    <w:name w:val="9EE3BDBE15134304A3E6B4A94CE679FF"/>
    <w:rsid w:val="005D3156"/>
  </w:style>
  <w:style w:type="paragraph" w:customStyle="1" w:styleId="B8D4EDC96E58463F9E0D18E364240DF6">
    <w:name w:val="B8D4EDC96E58463F9E0D18E364240DF6"/>
    <w:rsid w:val="005D31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8A244-26DA-461E-8C15-E500D1CD8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{4BD97C11-C01C-4B5D-A249-A97016C9EF5C}tf00546271_win32</Template>
  <TotalTime>0</TotalTime>
  <Pages>2</Pages>
  <Words>279</Words>
  <Characters>1625</Characters>
  <Application>Microsoft Office Word</Application>
  <DocSecurity>8</DocSecurity>
  <Lines>135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2022-12-26T05:26:00Z</dcterms:created>
  <dcterms:modified xsi:type="dcterms:W3CDTF">2023-01-26T18:53:00Z</dcterms:modified>
</cp:coreProperties>
</file>